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C121E" w:themeColor="accent1"/>
  <w:body>
    <w:bookmarkStart w:id="0" w:name="_Hlk175593025"/>
    <w:bookmarkEnd w:id="0"/>
    <w:p w14:paraId="4F124260" w14:textId="77777777" w:rsidR="00E56F35" w:rsidRDefault="00230F31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FBF32B" wp14:editId="6EAC9142">
                <wp:simplePos x="0" y="0"/>
                <wp:positionH relativeFrom="column">
                  <wp:posOffset>2137410</wp:posOffset>
                </wp:positionH>
                <wp:positionV relativeFrom="paragraph">
                  <wp:posOffset>-591820</wp:posOffset>
                </wp:positionV>
                <wp:extent cx="2658676" cy="4366260"/>
                <wp:effectExtent l="19050" t="38100" r="85090" b="72390"/>
                <wp:wrapNone/>
                <wp:docPr id="59038512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676" cy="436626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25400"/>
                        </a:effectLst>
                      </wps:spPr>
                      <wps:txbx>
                        <w:txbxContent>
                          <w:p w14:paraId="1B17B3CA" w14:textId="77777777" w:rsidR="00E56F35" w:rsidRPr="000C7F6E" w:rsidRDefault="00E56F35" w:rsidP="00F15147">
                            <w:pPr>
                              <w:rPr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0" w14:contourW="0" w14:prstMaterial="mat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prstMaterial="matt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BF32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68.3pt;margin-top:-46.6pt;width:209.35pt;height:34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PD94cGFja2V0IGVuZD0ndyc/Pv/bAEMAAgEBAgEBAgICAgICAgIDBQMD&#10;AwMDBgQEAwUHBgcHBwYHBwgJCwkICAoIBwcKDQoKCwwMDAwHCQ4PDQwOCwwMDP/bAEMBAgICAwMD&#10;BgMDBgwIBwgMDAwMDAwMDAwMDAwMDAwMDAwMDAwMDAwMDAwMDAwMDAwMDAwMDAwMDAwMDAwMDAwM&#10;DP/AABEIAWgA/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" stroked="f" strokeweight="2.25pt">
                <v:fill r:id="rId9" o:title="" recolor="t" rotate="t" type="frame"/>
                <v:shadow on="t" color="black" opacity="26214f" origin="-.5,-.5" offset=".74836mm,.74836mm"/>
                <v:textbox>
                  <w:txbxContent>
                    <w:p w14:paraId="1B17B3CA" w14:textId="77777777" w:rsidR="00E56F35" w:rsidRPr="000C7F6E" w:rsidRDefault="00E56F35" w:rsidP="00F15147">
                      <w:pPr>
                        <w:rPr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0" w14:contourW="0" w14:prstMaterial="matt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90A3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4D8C9B" wp14:editId="53180B6C">
                <wp:simplePos x="0" y="0"/>
                <wp:positionH relativeFrom="margin">
                  <wp:posOffset>1697355</wp:posOffset>
                </wp:positionH>
                <wp:positionV relativeFrom="paragraph">
                  <wp:posOffset>-568960</wp:posOffset>
                </wp:positionV>
                <wp:extent cx="3528060" cy="8409305"/>
                <wp:effectExtent l="76200" t="76200" r="110490" b="106045"/>
                <wp:wrapNone/>
                <wp:docPr id="171850359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840930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2225">
                          <a:noFill/>
                        </a:ln>
                        <a:effectLst>
                          <a:glow rad="41275">
                            <a:schemeClr val="bg1"/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E78D448" w14:textId="77777777" w:rsidR="00E56F35" w:rsidRPr="00E90A38" w:rsidRDefault="00E56F35" w:rsidP="00E56F35">
                            <w:pPr>
                              <w:rPr>
                                <w:color w:val="024239"/>
                                <w:lang w:val="en-US"/>
                              </w:rPr>
                            </w:pPr>
                          </w:p>
                          <w:p w14:paraId="6C74A033" w14:textId="77777777" w:rsidR="005B135D" w:rsidRPr="00FA061B" w:rsidRDefault="005B135D" w:rsidP="00E90A38">
                            <w:pPr>
                              <w:shd w:val="clear" w:color="auto" w:fill="0C121E" w:themeFill="accent1"/>
                              <w:rPr>
                                <w:color w:val="161D2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D8C9B" id="Text Box 6" o:spid="_x0000_s1027" type="#_x0000_t202" style="position:absolute;margin-left:133.65pt;margin-top:-44.8pt;width:277.8pt;height:662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" fillcolor="#0c121e [3204]" stroked="f" strokeweight="1.75pt">
                <v:shadow on="t" color="black" opacity="26214f" origin="-.5,-.5" offset=".74836mm,.74836mm"/>
                <v:textbox>
                  <w:txbxContent>
                    <w:p w14:paraId="2E78D448" w14:textId="77777777" w:rsidR="00E56F35" w:rsidRPr="00E90A38" w:rsidRDefault="00E56F35" w:rsidP="00E56F35">
                      <w:pPr>
                        <w:rPr>
                          <w:color w:val="024239"/>
                          <w:lang w:val="en-US"/>
                        </w:rPr>
                      </w:pPr>
                    </w:p>
                    <w:p w14:paraId="6C74A033" w14:textId="77777777" w:rsidR="005B135D" w:rsidRPr="00FA061B" w:rsidRDefault="005B135D" w:rsidP="00E90A38">
                      <w:pPr>
                        <w:shd w:val="clear" w:color="auto" w:fill="0C121E" w:themeFill="accent1"/>
                        <w:rPr>
                          <w:color w:val="161D2A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892FF9" w14:textId="77777777" w:rsidR="00E56F35" w:rsidRDefault="00E56F35" w:rsidP="00E56F35">
      <w:pPr>
        <w:rPr>
          <w:noProof/>
          <w:lang w:val="en-US"/>
        </w:rPr>
      </w:pPr>
    </w:p>
    <w:p w14:paraId="4C0227CB" w14:textId="77777777" w:rsidR="00E56F35" w:rsidRDefault="00E56F35" w:rsidP="00E56F35">
      <w:pPr>
        <w:rPr>
          <w:noProof/>
          <w:lang w:val="en-US"/>
        </w:rPr>
      </w:pPr>
    </w:p>
    <w:p w14:paraId="09BD6367" w14:textId="77777777" w:rsidR="00E56F35" w:rsidRDefault="00E56F35" w:rsidP="00E56F35">
      <w:pPr>
        <w:rPr>
          <w:noProof/>
          <w:lang w:val="en-US"/>
        </w:rPr>
      </w:pPr>
    </w:p>
    <w:p w14:paraId="419B12ED" w14:textId="77777777" w:rsidR="00E56F35" w:rsidRPr="005B135D" w:rsidRDefault="00E56F35" w:rsidP="00E56F35">
      <w:pPr>
        <w:rPr>
          <w:noProof/>
          <w:lang w:val="en-US"/>
          <w14:glow w14:rad="63500">
            <w14:schemeClr w14:val="bg1">
              <w14:alpha w14:val="60000"/>
            </w14:schemeClr>
          </w14:glow>
        </w:rPr>
      </w:pPr>
    </w:p>
    <w:p w14:paraId="7531E3E3" w14:textId="77777777" w:rsidR="00E56F35" w:rsidRPr="003D5187" w:rsidRDefault="00E56F35" w:rsidP="00E56F35">
      <w:pPr>
        <w:rPr>
          <w:noProof/>
          <w:lang w:val="en-US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16007AD9" w14:textId="77777777" w:rsidR="00E56F35" w:rsidRDefault="00E56F35" w:rsidP="00E56F35">
      <w:pPr>
        <w:rPr>
          <w:noProof/>
          <w:lang w:val="en-US"/>
        </w:rPr>
      </w:pPr>
    </w:p>
    <w:p w14:paraId="2B758238" w14:textId="77777777" w:rsidR="00E56F35" w:rsidRDefault="00E56F35" w:rsidP="00E56F35">
      <w:pPr>
        <w:rPr>
          <w:noProof/>
          <w:lang w:val="en-US"/>
        </w:rPr>
      </w:pPr>
    </w:p>
    <w:p w14:paraId="56115856" w14:textId="77777777" w:rsidR="00E56F35" w:rsidRDefault="00E56F35" w:rsidP="00E56F35">
      <w:pPr>
        <w:rPr>
          <w:noProof/>
          <w:lang w:val="en-US"/>
        </w:rPr>
      </w:pPr>
    </w:p>
    <w:p w14:paraId="7276CBB5" w14:textId="77777777" w:rsidR="00E56F35" w:rsidRDefault="00E56F35" w:rsidP="00E56F35">
      <w:pPr>
        <w:rPr>
          <w:noProof/>
          <w:lang w:val="en-US"/>
        </w:rPr>
      </w:pPr>
    </w:p>
    <w:p w14:paraId="5271D13E" w14:textId="77777777" w:rsidR="00E56F35" w:rsidRDefault="00E56F35" w:rsidP="00E56F35">
      <w:pPr>
        <w:rPr>
          <w:noProof/>
          <w:lang w:val="en-US"/>
        </w:rPr>
      </w:pPr>
    </w:p>
    <w:p w14:paraId="73752657" w14:textId="77777777" w:rsidR="00E56F35" w:rsidRDefault="00E56F35" w:rsidP="00E56F35">
      <w:pPr>
        <w:rPr>
          <w:noProof/>
          <w:lang w:val="en-US"/>
        </w:rPr>
      </w:pPr>
    </w:p>
    <w:p w14:paraId="704CCA3E" w14:textId="77777777" w:rsidR="00E56F35" w:rsidRDefault="00E56F35" w:rsidP="00E56F35">
      <w:pPr>
        <w:rPr>
          <w:noProof/>
          <w:lang w:val="en-US"/>
        </w:rPr>
      </w:pPr>
    </w:p>
    <w:p w14:paraId="4CF7A96E" w14:textId="77777777" w:rsidR="00E56F35" w:rsidRDefault="005B135D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7B047A" wp14:editId="766798C7">
                <wp:simplePos x="0" y="0"/>
                <wp:positionH relativeFrom="column">
                  <wp:posOffset>2727960</wp:posOffset>
                </wp:positionH>
                <wp:positionV relativeFrom="paragraph">
                  <wp:posOffset>16510</wp:posOffset>
                </wp:positionV>
                <wp:extent cx="1341120" cy="45719"/>
                <wp:effectExtent l="38100" t="38100" r="49530" b="88265"/>
                <wp:wrapNone/>
                <wp:docPr id="130345665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5719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chemeClr val="bg2">
                              <a:lumMod val="50000"/>
                              <a:lumOff val="50000"/>
                              <a:alpha val="40000"/>
                            </a:schemeClr>
                          </a:outerShdw>
                          <a:softEdge rad="1270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1AAAD" id="Rectangle 14" o:spid="_x0000_s1026" style="position:absolute;margin-left:214.8pt;margin-top:1.3pt;width:105.6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" fillcolor="#00fefc" stroked="f" strokeweight="1pt">
                <v:shadow on="t" color="#8a96b0 [1630]" opacity="26214f" origin="-.5,-.5" offset=".74836mm,.74836mm"/>
              </v:rect>
            </w:pict>
          </mc:Fallback>
        </mc:AlternateContent>
      </w:r>
    </w:p>
    <w:p w14:paraId="542BB302" w14:textId="77777777" w:rsidR="00E56F35" w:rsidRDefault="00547CA6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5D1009" wp14:editId="303D3251">
                <wp:simplePos x="0" y="0"/>
                <wp:positionH relativeFrom="column">
                  <wp:posOffset>2126615</wp:posOffset>
                </wp:positionH>
                <wp:positionV relativeFrom="paragraph">
                  <wp:posOffset>213995</wp:posOffset>
                </wp:positionV>
                <wp:extent cx="2882900" cy="1562100"/>
                <wp:effectExtent l="0" t="0" r="0" b="0"/>
                <wp:wrapNone/>
                <wp:docPr id="176834306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glow rad="127000">
                            <a:schemeClr val="tx1"/>
                          </a:glow>
                        </a:effectLst>
                      </wps:spPr>
                      <wps:txbx>
                        <w:txbxContent>
                          <w:p w14:paraId="2319B29D" w14:textId="52B72ECE" w:rsidR="004951B1" w:rsidRDefault="001B04BF" w:rsidP="0054193A">
                            <w:pP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glow w14:rad="25400">
                                  <w14:schemeClr w14:val="bg1">
                                    <w14:alpha w14:val="60000"/>
                                    <w14:lumMod w14:val="75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glow w14:rad="25400">
                                  <w14:schemeClr w14:val="bg1">
                                    <w14:alpha w14:val="60000"/>
                                    <w14:lumMod w14:val="75000"/>
                                  </w14:schemeClr>
                                </w14:glow>
                              </w:rPr>
                              <w:t>COFFEE MACHINE</w:t>
                            </w:r>
                          </w:p>
                          <w:p w14:paraId="69909F4D" w14:textId="61CAF46A" w:rsidR="001B04BF" w:rsidRPr="00547CA6" w:rsidRDefault="001B04BF" w:rsidP="0054193A">
                            <w:pP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glow w14:rad="25400">
                                  <w14:schemeClr w14:val="bg1">
                                    <w14:alpha w14:val="60000"/>
                                    <w14:lumMod w14:val="75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glow w14:rad="25400">
                                  <w14:schemeClr w14:val="bg1">
                                    <w14:alpha w14:val="60000"/>
                                    <w14:lumMod w14:val="75000"/>
                                  </w14:schemeClr>
                                </w14:glow>
                              </w:rPr>
                              <w:t>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D1009" id="Text Box 11" o:spid="_x0000_s1028" type="#_x0000_t202" style="position:absolute;margin-left:167.45pt;margin-top:16.85pt;width:227pt;height:12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" filled="f" stroked="f" strokeweight=".5pt">
                <v:textbox>
                  <w:txbxContent>
                    <w:p w14:paraId="2319B29D" w14:textId="52B72ECE" w:rsidR="004951B1" w:rsidRDefault="001B04BF" w:rsidP="0054193A">
                      <w:pP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glow w14:rad="25400">
                            <w14:schemeClr w14:val="bg1">
                              <w14:alpha w14:val="60000"/>
                              <w14:lumMod w14:val="75000"/>
                            </w14:schemeClr>
                          </w14:glow>
                        </w:rPr>
                      </w:pPr>
                      <w: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glow w14:rad="25400">
                            <w14:schemeClr w14:val="bg1">
                              <w14:alpha w14:val="60000"/>
                              <w14:lumMod w14:val="75000"/>
                            </w14:schemeClr>
                          </w14:glow>
                        </w:rPr>
                        <w:t>COFFEE MACHINE</w:t>
                      </w:r>
                    </w:p>
                    <w:p w14:paraId="69909F4D" w14:textId="61CAF46A" w:rsidR="001B04BF" w:rsidRPr="00547CA6" w:rsidRDefault="001B04BF" w:rsidP="0054193A">
                      <w:pP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glow w14:rad="25400">
                            <w14:schemeClr w14:val="bg1">
                              <w14:alpha w14:val="60000"/>
                              <w14:lumMod w14:val="75000"/>
                            </w14:schemeClr>
                          </w14:glow>
                        </w:rPr>
                      </w:pPr>
                      <w: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glow w14:rad="25400">
                            <w14:schemeClr w14:val="bg1">
                              <w14:alpha w14:val="60000"/>
                              <w14:lumMod w14:val="75000"/>
                            </w14:schemeClr>
                          </w14:glow>
                        </w:rPr>
                        <w:t>PROGRAM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2B7F2999" w14:textId="77777777" w:rsidR="00E56F35" w:rsidRDefault="00E56F35" w:rsidP="00E56F35">
      <w:pPr>
        <w:rPr>
          <w:noProof/>
          <w:lang w:val="en-US"/>
        </w:rPr>
      </w:pPr>
    </w:p>
    <w:p w14:paraId="486B8C34" w14:textId="77777777" w:rsidR="00E56F35" w:rsidRDefault="00E56F35" w:rsidP="00E56F35">
      <w:pPr>
        <w:rPr>
          <w:noProof/>
          <w:lang w:val="en-US"/>
        </w:rPr>
      </w:pPr>
    </w:p>
    <w:p w14:paraId="60EE7484" w14:textId="77777777" w:rsidR="00E56F35" w:rsidRDefault="00E56F35" w:rsidP="00E56F35">
      <w:pPr>
        <w:rPr>
          <w:noProof/>
          <w:lang w:val="en-US"/>
        </w:rPr>
      </w:pPr>
    </w:p>
    <w:p w14:paraId="36F8CCB0" w14:textId="77777777" w:rsidR="00E56F35" w:rsidRDefault="00E56F35" w:rsidP="00E56F35">
      <w:pPr>
        <w:rPr>
          <w:noProof/>
          <w:lang w:val="en-US"/>
        </w:rPr>
      </w:pPr>
    </w:p>
    <w:p w14:paraId="01D14286" w14:textId="77777777" w:rsidR="00E56F35" w:rsidRDefault="00E56F35" w:rsidP="00E56F35">
      <w:pPr>
        <w:rPr>
          <w:noProof/>
          <w:lang w:val="en-US"/>
        </w:rPr>
      </w:pPr>
    </w:p>
    <w:p w14:paraId="53F1C633" w14:textId="77777777" w:rsidR="00E56F35" w:rsidRDefault="00E56F35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C00972" wp14:editId="003720DA">
                <wp:simplePos x="0" y="0"/>
                <wp:positionH relativeFrom="column">
                  <wp:posOffset>2155190</wp:posOffset>
                </wp:positionH>
                <wp:positionV relativeFrom="paragraph">
                  <wp:posOffset>165735</wp:posOffset>
                </wp:positionV>
                <wp:extent cx="2656800" cy="457200"/>
                <wp:effectExtent l="0" t="0" r="0" b="0"/>
                <wp:wrapNone/>
                <wp:docPr id="6449304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00" cy="457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BE644A" w14:textId="77777777" w:rsidR="00E56F35" w:rsidRPr="00547CA6" w:rsidRDefault="00F15147" w:rsidP="00F15147">
                            <w:pPr>
                              <w:jc w:val="both"/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47CA6"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Felipe .M Iglesias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00972" id="Text Box 10" o:spid="_x0000_s1029" type="#_x0000_t202" style="position:absolute;margin-left:169.7pt;margin-top:13.05pt;width:209.2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" fillcolor="#0c121e [3204]" stroked="f" strokeweight=".5pt">
                <v:textbox>
                  <w:txbxContent>
                    <w:p w14:paraId="2DBE644A" w14:textId="77777777" w:rsidR="00E56F35" w:rsidRPr="00547CA6" w:rsidRDefault="00F15147" w:rsidP="00F15147">
                      <w:pPr>
                        <w:jc w:val="both"/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 w:rsidRPr="00547CA6"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Felipe .M Iglesias</w:t>
                      </w:r>
                    </w:p>
                  </w:txbxContent>
                </v:textbox>
              </v:shape>
            </w:pict>
          </mc:Fallback>
        </mc:AlternateContent>
      </w:r>
    </w:p>
    <w:p w14:paraId="7D4D8338" w14:textId="77777777" w:rsidR="00E56F35" w:rsidRDefault="00E56F35" w:rsidP="00E56F35">
      <w:pPr>
        <w:rPr>
          <w:noProof/>
          <w:lang w:val="en-US"/>
        </w:rPr>
      </w:pPr>
    </w:p>
    <w:p w14:paraId="21AFF362" w14:textId="77777777" w:rsidR="00E56F35" w:rsidRDefault="00E56F35" w:rsidP="00E56F35">
      <w:pPr>
        <w:rPr>
          <w:noProof/>
          <w:lang w:val="en-US"/>
        </w:rPr>
      </w:pPr>
    </w:p>
    <w:p w14:paraId="7618A9C6" w14:textId="77777777" w:rsidR="00E56F35" w:rsidRDefault="00E56F35" w:rsidP="00E56F35">
      <w:pPr>
        <w:rPr>
          <w:noProof/>
          <w:lang w:val="en-US"/>
        </w:rPr>
      </w:pPr>
    </w:p>
    <w:p w14:paraId="2B361375" w14:textId="77777777" w:rsidR="00E56F35" w:rsidRDefault="00E56F35" w:rsidP="00E56F35">
      <w:pPr>
        <w:rPr>
          <w:noProof/>
          <w:lang w:val="en-US"/>
        </w:rPr>
      </w:pPr>
    </w:p>
    <w:p w14:paraId="5495332A" w14:textId="77777777" w:rsidR="00E56F35" w:rsidRDefault="00E56F35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F3F4C7" wp14:editId="73026F3A">
                <wp:simplePos x="0" y="0"/>
                <wp:positionH relativeFrom="column">
                  <wp:posOffset>2131695</wp:posOffset>
                </wp:positionH>
                <wp:positionV relativeFrom="paragraph">
                  <wp:posOffset>63500</wp:posOffset>
                </wp:positionV>
                <wp:extent cx="2656800" cy="457200"/>
                <wp:effectExtent l="0" t="0" r="0" b="0"/>
                <wp:wrapNone/>
                <wp:docPr id="197260752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00" cy="457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053ED3" w14:textId="77777777" w:rsidR="00E56F35" w:rsidRPr="00547CA6" w:rsidRDefault="0054193A" w:rsidP="00F15147">
                            <w:pP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3F4C7" id="_x0000_s1030" type="#_x0000_t202" style="position:absolute;margin-left:167.85pt;margin-top:5pt;width:209.2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" fillcolor="#0c121e [3204]" stroked="f" strokeweight=".5pt">
                <v:textbox>
                  <w:txbxContent>
                    <w:p w14:paraId="14053ED3" w14:textId="77777777" w:rsidR="00E56F35" w:rsidRPr="00547CA6" w:rsidRDefault="0054193A" w:rsidP="00F15147">
                      <w:pP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Python</w:t>
                      </w:r>
                    </w:p>
                  </w:txbxContent>
                </v:textbox>
              </v:shape>
            </w:pict>
          </mc:Fallback>
        </mc:AlternateContent>
      </w:r>
    </w:p>
    <w:p w14:paraId="7AD8ACEB" w14:textId="77777777" w:rsidR="00E56F35" w:rsidRDefault="00E56F35" w:rsidP="00E56F35">
      <w:pPr>
        <w:rPr>
          <w:noProof/>
          <w:lang w:val="en-US"/>
        </w:rPr>
      </w:pPr>
    </w:p>
    <w:p w14:paraId="656EAB54" w14:textId="77777777" w:rsidR="00FF6092" w:rsidRDefault="00FF6092"/>
    <w:p w14:paraId="61AFAE60" w14:textId="77777777" w:rsidR="003A3C24" w:rsidRDefault="003A3C24"/>
    <w:p w14:paraId="2BC17231" w14:textId="77777777" w:rsidR="003A3C24" w:rsidRDefault="003A3C24"/>
    <w:p w14:paraId="3746890F" w14:textId="77777777" w:rsidR="003A3C24" w:rsidRPr="003A3C24" w:rsidRDefault="003A3C24" w:rsidP="003A3C24">
      <w:r>
        <w:br w:type="page"/>
      </w:r>
    </w:p>
    <w:bookmarkStart w:id="1" w:name="_Toc179835635" w:displacedByCustomXml="next"/>
    <w:sdt>
      <w:sdtPr>
        <w:rPr>
          <w:rFonts w:ascii="Roboto" w:eastAsiaTheme="minorHAnsi" w:hAnsi="Roboto" w:cstheme="minorBidi"/>
          <w:color w:val="00FFAA"/>
          <w:sz w:val="22"/>
          <w:szCs w:val="22"/>
        </w:rPr>
        <w:id w:val="719099263"/>
        <w:docPartObj>
          <w:docPartGallery w:val="Table of Contents"/>
          <w:docPartUnique/>
        </w:docPartObj>
      </w:sdtPr>
      <w:sdtEndPr>
        <w:rPr>
          <w:b/>
          <w:bCs/>
          <w:noProof/>
          <w:color w:val="FFFFFF"/>
        </w:rPr>
      </w:sdtEndPr>
      <w:sdtContent>
        <w:p w14:paraId="2804D453" w14:textId="77777777" w:rsidR="003A3C24" w:rsidRPr="00D409D4" w:rsidRDefault="00547CA6" w:rsidP="00D409D4">
          <w:pPr>
            <w:pStyle w:val="Heading1"/>
            <w:rPr>
              <w:rFonts w:ascii="Roboto" w:hAnsi="Roboto" w:cs="Segoe UI Semibold"/>
              <w:color w:val="E0E4EF" w:themeColor="text1" w:themeTint="1A"/>
              <w:sz w:val="48"/>
              <w:szCs w:val="48"/>
              <w14:glow w14:rad="63500">
                <w14:schemeClr w14:val="tx2">
                  <w14:alpha w14:val="60000"/>
                </w14:schemeClr>
              </w14:glow>
            </w:rPr>
          </w:pPr>
          <w:r w:rsidRPr="00D409D4">
            <w:rPr>
              <w:rFonts w:ascii="Roboto" w:hAnsi="Roboto" w:cs="Segoe UI Semibold"/>
              <w:color w:val="E0E4EF" w:themeColor="text1" w:themeTint="1A"/>
              <w:sz w:val="48"/>
              <w:szCs w:val="48"/>
              <w14:glow w14:rad="63500">
                <w14:schemeClr w14:val="tx2">
                  <w14:alpha w14:val="60000"/>
                </w14:schemeClr>
              </w14:glow>
            </w:rPr>
            <w:t>CON</w:t>
          </w:r>
          <w:r w:rsidR="00D409D4" w:rsidRPr="00D409D4">
            <w:rPr>
              <w:rFonts w:ascii="Roboto" w:hAnsi="Roboto" w:cs="Segoe UI Semibold"/>
              <w:color w:val="E0E4EF" w:themeColor="text1" w:themeTint="1A"/>
              <w:sz w:val="48"/>
              <w:szCs w:val="48"/>
              <w14:glow w14:rad="63500">
                <w14:schemeClr w14:val="tx2">
                  <w14:alpha w14:val="60000"/>
                </w14:schemeClr>
              </w14:glow>
            </w:rPr>
            <w:t>TENT</w:t>
          </w:r>
          <w:bookmarkEnd w:id="1"/>
        </w:p>
        <w:p w14:paraId="5C523FC1" w14:textId="77777777" w:rsidR="003A3C24" w:rsidRPr="00D409D4" w:rsidRDefault="003A3C24" w:rsidP="00230F31">
          <w:pPr>
            <w:rPr>
              <w:lang w:val="en-US"/>
            </w:rPr>
          </w:pPr>
        </w:p>
        <w:p w14:paraId="6897D020" w14:textId="651BB06B" w:rsidR="00BE61AF" w:rsidRDefault="003A3C2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r w:rsidRPr="00D409D4">
            <w:rPr>
              <w:color w:val="A6B1CB" w:themeColor="text2"/>
            </w:rPr>
            <w:fldChar w:fldCharType="begin"/>
          </w:r>
          <w:r w:rsidRPr="00D409D4">
            <w:rPr>
              <w:color w:val="A6B1CB" w:themeColor="text2"/>
            </w:rPr>
            <w:instrText xml:space="preserve"> TOC \o "1-3" \h \z \u </w:instrText>
          </w:r>
          <w:r w:rsidRPr="00D409D4">
            <w:rPr>
              <w:color w:val="A6B1CB" w:themeColor="text2"/>
            </w:rPr>
            <w:fldChar w:fldCharType="separate"/>
          </w:r>
          <w:hyperlink w:anchor="_Toc179835635" w:history="1">
            <w:r w:rsidR="00BE61AF" w:rsidRPr="00C41349">
              <w:rPr>
                <w:rStyle w:val="Hyperlink"/>
                <w:rFonts w:cs="Segoe UI Semibold"/>
                <w:noProof/>
                <w14:glow w14:rad="63500">
                  <w14:schemeClr w14:val="tx2">
                    <w14:alpha w14:val="60000"/>
                  </w14:schemeClr>
                </w14:glow>
              </w:rPr>
              <w:t>CONTENT</w:t>
            </w:r>
            <w:r w:rsidR="00BE61AF">
              <w:rPr>
                <w:noProof/>
                <w:webHidden/>
              </w:rPr>
              <w:tab/>
            </w:r>
            <w:r w:rsidR="00BE61AF">
              <w:rPr>
                <w:noProof/>
                <w:webHidden/>
              </w:rPr>
              <w:fldChar w:fldCharType="begin"/>
            </w:r>
            <w:r w:rsidR="00BE61AF">
              <w:rPr>
                <w:noProof/>
                <w:webHidden/>
              </w:rPr>
              <w:instrText xml:space="preserve"> PAGEREF _Toc179835635 \h </w:instrText>
            </w:r>
            <w:r w:rsidR="00BE61AF">
              <w:rPr>
                <w:noProof/>
                <w:webHidden/>
              </w:rPr>
            </w:r>
            <w:r w:rsidR="00BE61AF">
              <w:rPr>
                <w:noProof/>
                <w:webHidden/>
              </w:rPr>
              <w:fldChar w:fldCharType="separate"/>
            </w:r>
            <w:r w:rsidR="00BE61AF">
              <w:rPr>
                <w:noProof/>
                <w:webHidden/>
              </w:rPr>
              <w:t>1</w:t>
            </w:r>
            <w:r w:rsidR="00BE61AF">
              <w:rPr>
                <w:noProof/>
                <w:webHidden/>
              </w:rPr>
              <w:fldChar w:fldCharType="end"/>
            </w:r>
          </w:hyperlink>
        </w:p>
        <w:p w14:paraId="23185A2E" w14:textId="37E5C10E" w:rsidR="00BE61AF" w:rsidRDefault="00BE61A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79835636" w:history="1">
            <w:r w:rsidRPr="00C41349">
              <w:rPr>
                <w:rStyle w:val="Hyperlink"/>
                <w:rFonts w:cs="Segoe UI Semibold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86888" w14:textId="640893C0" w:rsidR="00BE61AF" w:rsidRDefault="00BE61A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79835637" w:history="1">
            <w:r w:rsidRPr="00C41349">
              <w:rPr>
                <w:rStyle w:val="Hyperlink"/>
                <w:rFonts w:cs="Segoe UI Semibold"/>
                <w:noProof/>
              </w:rPr>
              <w:t>PYTHON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F10BC" w14:textId="32539F63" w:rsidR="00BE61AF" w:rsidRDefault="00BE61A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79835638" w:history="1">
            <w:r w:rsidRPr="00C41349">
              <w:rPr>
                <w:rStyle w:val="Hyperlink"/>
                <w:rFonts w:cs="Segoe UI Semibold"/>
                <w:noProof/>
              </w:rPr>
              <w:t>EXECUTE THE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1C25A" w14:textId="0393A041" w:rsidR="00BE61AF" w:rsidRDefault="00BE61A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79835639" w:history="1">
            <w:r w:rsidRPr="00C41349">
              <w:rPr>
                <w:rStyle w:val="Hyperlink"/>
                <w:noProof/>
                <w14:glow w14:rad="63500">
                  <w14:schemeClr w14:val="tx2">
                    <w14:alpha w14:val="60000"/>
                  </w14:schemeClr>
                </w14:glow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A68B5" w14:textId="46D9F087" w:rsidR="003A3C24" w:rsidRDefault="003A3C24" w:rsidP="003A3C24">
          <w:r w:rsidRPr="00D409D4">
            <w:rPr>
              <w:b/>
              <w:bCs/>
              <w:noProof/>
              <w:color w:val="A6B1CB" w:themeColor="text2"/>
            </w:rPr>
            <w:fldChar w:fldCharType="end"/>
          </w:r>
        </w:p>
      </w:sdtContent>
    </w:sdt>
    <w:p w14:paraId="4A1F9DDA" w14:textId="77777777" w:rsidR="003A3C24" w:rsidRDefault="003A3C24"/>
    <w:p w14:paraId="39F79394" w14:textId="77777777" w:rsidR="003A3C24" w:rsidRDefault="003A3C24"/>
    <w:p w14:paraId="69E5775E" w14:textId="77777777" w:rsidR="003A3C24" w:rsidRDefault="003A3C24"/>
    <w:p w14:paraId="232152DA" w14:textId="77777777" w:rsidR="003A3C24" w:rsidRDefault="003A3C24"/>
    <w:p w14:paraId="507438C8" w14:textId="77777777" w:rsidR="003A3C24" w:rsidRDefault="003A3C24"/>
    <w:p w14:paraId="15B3245B" w14:textId="77777777" w:rsidR="003A3C24" w:rsidRDefault="003A3C24"/>
    <w:p w14:paraId="1486666B" w14:textId="77777777" w:rsidR="003A3C24" w:rsidRDefault="003A3C24"/>
    <w:p w14:paraId="0313C28F" w14:textId="77777777" w:rsidR="003A3C24" w:rsidRDefault="003A3C24"/>
    <w:p w14:paraId="281B9775" w14:textId="77777777" w:rsidR="003A3C24" w:rsidRDefault="003A3C24"/>
    <w:p w14:paraId="458E1D20" w14:textId="77777777" w:rsidR="003A3C24" w:rsidRDefault="003A3C24"/>
    <w:p w14:paraId="78003940" w14:textId="77777777" w:rsidR="003A3C24" w:rsidRDefault="003A3C24"/>
    <w:p w14:paraId="3BA14A48" w14:textId="77777777" w:rsidR="003A3C24" w:rsidRDefault="003A3C24"/>
    <w:p w14:paraId="35AB73B7" w14:textId="77777777" w:rsidR="003A3C24" w:rsidRDefault="003A3C24"/>
    <w:p w14:paraId="0D82F8DE" w14:textId="77777777" w:rsidR="003A3C24" w:rsidRDefault="003A3C24"/>
    <w:p w14:paraId="749217C4" w14:textId="77777777" w:rsidR="003A3C24" w:rsidRDefault="003A3C24"/>
    <w:p w14:paraId="23A6A01C" w14:textId="77777777" w:rsidR="003A3C24" w:rsidRDefault="003A3C24"/>
    <w:p w14:paraId="4A5906D9" w14:textId="77777777" w:rsidR="003A3C24" w:rsidRDefault="003A3C24"/>
    <w:p w14:paraId="546880E8" w14:textId="77777777" w:rsidR="003A3C24" w:rsidRDefault="003A3C24"/>
    <w:p w14:paraId="48262876" w14:textId="77777777" w:rsidR="003A3C24" w:rsidRDefault="003A3C24"/>
    <w:p w14:paraId="7AEB0B15" w14:textId="77777777" w:rsidR="003A3C24" w:rsidRDefault="003A3C24"/>
    <w:p w14:paraId="26152B21" w14:textId="77777777" w:rsidR="003A3C24" w:rsidRDefault="003A3C24"/>
    <w:p w14:paraId="15244644" w14:textId="77777777" w:rsidR="003A3C24" w:rsidRDefault="003A3C24"/>
    <w:p w14:paraId="2BA857CD" w14:textId="77777777" w:rsidR="003A3C24" w:rsidRDefault="003A3C24"/>
    <w:bookmarkStart w:id="2" w:name="_Toc179835636"/>
    <w:p w14:paraId="743D16AE" w14:textId="77777777" w:rsidR="008101D0" w:rsidRPr="00702C7D" w:rsidRDefault="00614AA7" w:rsidP="008101D0">
      <w:pPr>
        <w:pStyle w:val="Heading1"/>
        <w:spacing w:line="276" w:lineRule="auto"/>
        <w:jc w:val="both"/>
        <w:rPr>
          <w:rFonts w:ascii="Roboto" w:hAnsi="Roboto" w:cs="Segoe UI Semibold"/>
          <w:sz w:val="44"/>
          <w:szCs w:val="44"/>
        </w:rPr>
      </w:pPr>
      <w:r w:rsidRPr="00702C7D">
        <w:rPr>
          <w:rFonts w:ascii="Roboto" w:hAnsi="Roboto" w:cs="Segoe UI Semibold"/>
          <w:noProof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71F2BD" wp14:editId="117A2171">
                <wp:simplePos x="0" y="0"/>
                <wp:positionH relativeFrom="margin">
                  <wp:align>left</wp:align>
                </wp:positionH>
                <wp:positionV relativeFrom="paragraph">
                  <wp:posOffset>-226695</wp:posOffset>
                </wp:positionV>
                <wp:extent cx="2819400" cy="36000"/>
                <wp:effectExtent l="38100" t="38100" r="38100" b="40640"/>
                <wp:wrapNone/>
                <wp:docPr id="94572828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6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25400">
                            <a:schemeClr val="tx2">
                              <a:alpha val="30000"/>
                            </a:scheme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6A3D9900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5823767B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63853296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07F27F89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7D13527A" w14:textId="77777777" w:rsidR="00614AA7" w:rsidRPr="003D51E3" w:rsidRDefault="00614AA7" w:rsidP="00614AA7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1F2BD" id="Rectangle 14" o:spid="_x0000_s1031" style="position:absolute;left:0;text-align:left;margin-left:0;margin-top:-17.85pt;width:222pt;height:2.8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" fillcolor="#303747 [3214]" stroked="f" strokeweight="1pt">
                <v:textbox>
                  <w:txbxContent>
                    <w:p w14:paraId="6A3D9900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5823767B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63853296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07F27F89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7D13527A" w14:textId="77777777" w:rsidR="00614AA7" w:rsidRPr="003D51E3" w:rsidRDefault="00614AA7" w:rsidP="00614AA7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101D0" w:rsidRPr="00702C7D">
        <w:rPr>
          <w:rFonts w:ascii="Roboto" w:hAnsi="Roboto" w:cs="Segoe UI Semibold"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61AB4B" wp14:editId="5EF51B69">
                <wp:simplePos x="0" y="0"/>
                <wp:positionH relativeFrom="margin">
                  <wp:align>left</wp:align>
                </wp:positionH>
                <wp:positionV relativeFrom="paragraph">
                  <wp:posOffset>-226695</wp:posOffset>
                </wp:positionV>
                <wp:extent cx="2819400" cy="36000"/>
                <wp:effectExtent l="38100" t="38100" r="38100" b="40640"/>
                <wp:wrapNone/>
                <wp:docPr id="8877791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6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25400">
                            <a:schemeClr val="tx2">
                              <a:alpha val="30000"/>
                            </a:scheme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41701E94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0551FADF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3511EE17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0BE7C139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54EC6B84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1AB4B" id="_x0000_s1032" style="position:absolute;left:0;text-align:left;margin-left:0;margin-top:-17.85pt;width:222pt;height:2.8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" fillcolor="#303747 [3214]" stroked="f" strokeweight="1pt">
                <v:textbox>
                  <w:txbxContent>
                    <w:p w14:paraId="41701E94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0551FADF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3511EE17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0BE7C139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54EC6B84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101D0" w:rsidRPr="00702C7D">
        <w:rPr>
          <w:rFonts w:ascii="Roboto" w:hAnsi="Roboto" w:cs="Segoe UI Semibold"/>
          <w:sz w:val="44"/>
          <w:szCs w:val="44"/>
        </w:rPr>
        <w:t>EXECUTIVE SUMMARY</w:t>
      </w:r>
      <w:bookmarkEnd w:id="2"/>
    </w:p>
    <w:p w14:paraId="669C0ECA" w14:textId="77777777" w:rsidR="00230F31" w:rsidRPr="00D36231" w:rsidRDefault="00230F31" w:rsidP="00FA061B">
      <w:pPr>
        <w:rPr>
          <w:color w:val="E0E4EF" w:themeColor="text1" w:themeTint="1A"/>
        </w:rPr>
      </w:pPr>
    </w:p>
    <w:p w14:paraId="1BAF00EE" w14:textId="682A256E" w:rsidR="00702C7D" w:rsidRDefault="004951B1" w:rsidP="001B04BF">
      <w:pPr>
        <w:rPr>
          <w:color w:val="E0E4EF" w:themeColor="text1" w:themeTint="1A"/>
        </w:rPr>
      </w:pPr>
      <w:r w:rsidRPr="004951B1">
        <w:rPr>
          <w:color w:val="E0E4EF" w:themeColor="text1" w:themeTint="1A"/>
        </w:rPr>
        <w:t>In this project</w:t>
      </w:r>
      <w:r w:rsidR="00F27294">
        <w:rPr>
          <w:color w:val="E0E4EF" w:themeColor="text1" w:themeTint="1A"/>
        </w:rPr>
        <w:t>,</w:t>
      </w:r>
      <w:r w:rsidRPr="004951B1">
        <w:rPr>
          <w:color w:val="E0E4EF" w:themeColor="text1" w:themeTint="1A"/>
        </w:rPr>
        <w:t xml:space="preserve"> </w:t>
      </w:r>
      <w:r w:rsidR="00975035">
        <w:rPr>
          <w:color w:val="E0E4EF" w:themeColor="text1" w:themeTint="1A"/>
        </w:rPr>
        <w:t>using Python</w:t>
      </w:r>
      <w:r w:rsidR="001B04BF">
        <w:rPr>
          <w:color w:val="E0E4EF" w:themeColor="text1" w:themeTint="1A"/>
        </w:rPr>
        <w:t xml:space="preserve"> </w:t>
      </w:r>
      <w:r w:rsidR="00A52D76">
        <w:rPr>
          <w:color w:val="E0E4EF" w:themeColor="text1" w:themeTint="1A"/>
        </w:rPr>
        <w:t xml:space="preserve">I </w:t>
      </w:r>
      <w:r w:rsidR="001B04BF">
        <w:rPr>
          <w:color w:val="E0E4EF" w:themeColor="text1" w:themeTint="1A"/>
        </w:rPr>
        <w:t xml:space="preserve">simulate a vending coffee </w:t>
      </w:r>
      <w:r w:rsidR="008512C3">
        <w:rPr>
          <w:color w:val="E0E4EF" w:themeColor="text1" w:themeTint="1A"/>
        </w:rPr>
        <w:t>machine that works with AU$ coins.</w:t>
      </w:r>
      <w:r w:rsidR="001B04BF">
        <w:rPr>
          <w:color w:val="E0E4EF" w:themeColor="text1" w:themeTint="1A"/>
        </w:rPr>
        <w:t xml:space="preserve"> The user can select a drink, pay the price and receive the change. The owner can access to the ingredients,</w:t>
      </w:r>
      <w:r w:rsidR="008512C3">
        <w:rPr>
          <w:color w:val="E0E4EF" w:themeColor="text1" w:themeTint="1A"/>
        </w:rPr>
        <w:t xml:space="preserve"> and </w:t>
      </w:r>
      <w:r w:rsidR="001B04BF">
        <w:rPr>
          <w:color w:val="E0E4EF" w:themeColor="text1" w:themeTint="1A"/>
        </w:rPr>
        <w:t xml:space="preserve">the money </w:t>
      </w:r>
      <w:r w:rsidR="008512C3">
        <w:rPr>
          <w:color w:val="E0E4EF" w:themeColor="text1" w:themeTint="1A"/>
        </w:rPr>
        <w:t>statistics. Finally, he can</w:t>
      </w:r>
      <w:r w:rsidR="001B04BF">
        <w:rPr>
          <w:color w:val="E0E4EF" w:themeColor="text1" w:themeTint="1A"/>
        </w:rPr>
        <w:t xml:space="preserve"> turn off the machine.</w:t>
      </w:r>
      <w:r w:rsidR="008512C3">
        <w:rPr>
          <w:color w:val="E0E4EF" w:themeColor="text1" w:themeTint="1A"/>
        </w:rPr>
        <w:t xml:space="preserve"> When there are not enough resources or the money inserted is not enough a message will be displayed.</w:t>
      </w:r>
    </w:p>
    <w:p w14:paraId="20118A09" w14:textId="77777777" w:rsidR="001B04BF" w:rsidRDefault="001B04BF" w:rsidP="001B04BF">
      <w:pPr>
        <w:rPr>
          <w:color w:val="E0E4EF" w:themeColor="text1" w:themeTint="1A"/>
        </w:rPr>
      </w:pPr>
    </w:p>
    <w:p w14:paraId="1C1D8247" w14:textId="77777777" w:rsidR="001B04BF" w:rsidRPr="00D36231" w:rsidRDefault="001B04BF" w:rsidP="001B04BF">
      <w:pPr>
        <w:rPr>
          <w:color w:val="E0E4EF" w:themeColor="text1" w:themeTint="1A"/>
        </w:rPr>
      </w:pPr>
    </w:p>
    <w:p w14:paraId="23C36B93" w14:textId="77777777" w:rsidR="0054193A" w:rsidRPr="00D36231" w:rsidRDefault="0054193A" w:rsidP="00FA061B">
      <w:pPr>
        <w:rPr>
          <w:color w:val="E0E4EF" w:themeColor="text1" w:themeTint="1A"/>
        </w:rPr>
      </w:pPr>
    </w:p>
    <w:p w14:paraId="1B02BA53" w14:textId="77777777" w:rsidR="0054193A" w:rsidRDefault="0054193A" w:rsidP="00FA061B"/>
    <w:p w14:paraId="52B2C669" w14:textId="77777777" w:rsidR="00FA061B" w:rsidRPr="00FA061B" w:rsidRDefault="00FA061B" w:rsidP="00FA061B"/>
    <w:p w14:paraId="2F729631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59F8ACCB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3409BD2A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74AAD0CB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5818E219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4DA6B7B7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0FE2D122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0B7DBD2D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71CF272F" w14:textId="77777777" w:rsidR="00230F31" w:rsidRDefault="00230F31" w:rsidP="00800C69">
      <w:pPr>
        <w:spacing w:line="276" w:lineRule="auto"/>
        <w:rPr>
          <w:rFonts w:ascii="Orbitron" w:hAnsi="Orbitron"/>
        </w:rPr>
      </w:pPr>
    </w:p>
    <w:p w14:paraId="331F2CFD" w14:textId="77777777" w:rsidR="008101D0" w:rsidRDefault="008101D0" w:rsidP="008101D0"/>
    <w:p w14:paraId="4E0DA393" w14:textId="77777777" w:rsidR="004B281F" w:rsidRDefault="004B281F" w:rsidP="008101D0"/>
    <w:p w14:paraId="7C492B0C" w14:textId="77777777" w:rsidR="004B281F" w:rsidRDefault="004B281F" w:rsidP="008101D0"/>
    <w:p w14:paraId="1E0553BD" w14:textId="77777777" w:rsidR="004B281F" w:rsidRDefault="004B281F" w:rsidP="008101D0"/>
    <w:p w14:paraId="4D6A2E2F" w14:textId="77777777" w:rsidR="004B281F" w:rsidRDefault="004B281F" w:rsidP="008101D0"/>
    <w:p w14:paraId="7D7AA793" w14:textId="77777777" w:rsidR="004B281F" w:rsidRDefault="004B281F" w:rsidP="008101D0"/>
    <w:p w14:paraId="657B9ED2" w14:textId="77777777" w:rsidR="004B281F" w:rsidRDefault="004B281F" w:rsidP="008101D0"/>
    <w:p w14:paraId="5288D832" w14:textId="77777777" w:rsidR="004B281F" w:rsidRDefault="004B281F" w:rsidP="008101D0"/>
    <w:p w14:paraId="66DAE44E" w14:textId="77777777" w:rsidR="004B281F" w:rsidRDefault="004B281F" w:rsidP="008101D0"/>
    <w:p w14:paraId="767584FC" w14:textId="77777777" w:rsidR="004B281F" w:rsidRDefault="004B281F" w:rsidP="008101D0"/>
    <w:p w14:paraId="157BB308" w14:textId="77777777" w:rsidR="004B281F" w:rsidRDefault="004B281F" w:rsidP="008101D0"/>
    <w:p w14:paraId="458FFA92" w14:textId="77777777" w:rsidR="004B281F" w:rsidRDefault="004B281F" w:rsidP="008101D0"/>
    <w:bookmarkStart w:id="3" w:name="_Toc179835637"/>
    <w:p w14:paraId="3F8C8383" w14:textId="77777777" w:rsidR="008101D0" w:rsidRDefault="008101D0" w:rsidP="008101D0">
      <w:pPr>
        <w:pStyle w:val="Heading1"/>
        <w:spacing w:line="276" w:lineRule="auto"/>
        <w:jc w:val="both"/>
        <w:rPr>
          <w:rFonts w:ascii="Roboto" w:hAnsi="Roboto" w:cs="Segoe UI Semibold"/>
          <w:sz w:val="44"/>
          <w:szCs w:val="44"/>
        </w:rPr>
      </w:pPr>
      <w:r w:rsidRPr="00702C7D">
        <w:rPr>
          <w:rFonts w:ascii="Roboto" w:hAnsi="Roboto" w:cs="Segoe UI Semibold"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2969B3" wp14:editId="5BC90112">
                <wp:simplePos x="0" y="0"/>
                <wp:positionH relativeFrom="margin">
                  <wp:align>left</wp:align>
                </wp:positionH>
                <wp:positionV relativeFrom="paragraph">
                  <wp:posOffset>-254635</wp:posOffset>
                </wp:positionV>
                <wp:extent cx="2819400" cy="36000"/>
                <wp:effectExtent l="38100" t="38100" r="38100" b="40640"/>
                <wp:wrapNone/>
                <wp:docPr id="155890185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6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25400">
                            <a:schemeClr val="tx2">
                              <a:alpha val="30000"/>
                            </a:scheme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5DC103F0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50C107B8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18520F83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1F29DD1F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2414C182" w14:textId="77777777" w:rsidR="008101D0" w:rsidRPr="003D51E3" w:rsidRDefault="008101D0" w:rsidP="008101D0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969B3" id="_x0000_s1033" style="position:absolute;left:0;text-align:left;margin-left:0;margin-top:-20.05pt;width:222pt;height:2.8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" fillcolor="#303747 [3214]" stroked="f" strokeweight="1pt">
                <v:textbox>
                  <w:txbxContent>
                    <w:p w14:paraId="5DC103F0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50C107B8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18520F83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1F29DD1F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2414C182" w14:textId="77777777" w:rsidR="008101D0" w:rsidRPr="003D51E3" w:rsidRDefault="008101D0" w:rsidP="008101D0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A6CAC">
        <w:rPr>
          <w:rFonts w:ascii="Roboto" w:hAnsi="Roboto" w:cs="Segoe UI Semibold"/>
          <w:sz w:val="44"/>
          <w:szCs w:val="44"/>
        </w:rPr>
        <w:t>PYTHON INSTALLATION</w:t>
      </w:r>
      <w:bookmarkEnd w:id="3"/>
      <w:r w:rsidR="001A6CAC">
        <w:rPr>
          <w:rFonts w:ascii="Roboto" w:hAnsi="Roboto" w:cs="Segoe UI Semibold"/>
          <w:sz w:val="44"/>
          <w:szCs w:val="44"/>
        </w:rPr>
        <w:t xml:space="preserve"> </w:t>
      </w:r>
    </w:p>
    <w:p w14:paraId="0C9E1594" w14:textId="77777777" w:rsidR="00262369" w:rsidRDefault="00262369" w:rsidP="00262369"/>
    <w:p w14:paraId="27AE9234" w14:textId="77777777" w:rsidR="008101D0" w:rsidRDefault="00262369" w:rsidP="008101D0">
      <w:r w:rsidRPr="00262369">
        <w:t>To start with</w:t>
      </w:r>
      <w:r>
        <w:t xml:space="preserve"> the </w:t>
      </w:r>
      <w:r w:rsidR="002B2B70">
        <w:t>program,</w:t>
      </w:r>
      <w:r>
        <w:t xml:space="preserve"> we will need to install the latest version of Python. If you already have it installed skip this part.</w:t>
      </w:r>
    </w:p>
    <w:p w14:paraId="6F2B9AA5" w14:textId="77777777" w:rsidR="00262369" w:rsidRDefault="00262369" w:rsidP="008101D0"/>
    <w:p w14:paraId="76D8B043" w14:textId="77777777" w:rsidR="00F73D8A" w:rsidRPr="00F73D8A" w:rsidRDefault="00262369" w:rsidP="00F73D8A">
      <w:pPr>
        <w:pStyle w:val="ListParagraph"/>
        <w:numPr>
          <w:ilvl w:val="0"/>
          <w:numId w:val="20"/>
        </w:numPr>
      </w:pPr>
      <w:r w:rsidRPr="00262369">
        <w:rPr>
          <w:color w:val="E0E4EF" w:themeColor="text1" w:themeTint="1A"/>
        </w:rPr>
        <w:t xml:space="preserve">To do this </w:t>
      </w:r>
      <w:r>
        <w:rPr>
          <w:color w:val="E0E4EF" w:themeColor="text1" w:themeTint="1A"/>
        </w:rPr>
        <w:t>put your cursor on</w:t>
      </w:r>
      <w:r w:rsidRPr="00262369">
        <w:rPr>
          <w:color w:val="E0E4EF" w:themeColor="text1" w:themeTint="1A"/>
        </w:rPr>
        <w:t xml:space="preserve"> the link at the </w:t>
      </w:r>
      <w:hyperlink w:anchor="_APPENDIX" w:history="1">
        <w:r w:rsidRPr="00262369">
          <w:rPr>
            <w:rStyle w:val="Hyperlink"/>
          </w:rPr>
          <w:t>appendix section</w:t>
        </w:r>
      </w:hyperlink>
      <w:r w:rsidR="002B2B70">
        <w:rPr>
          <w:color w:val="E0E4EF" w:themeColor="text1" w:themeTint="1A"/>
        </w:rPr>
        <w:t xml:space="preserve">, </w:t>
      </w:r>
      <w:r>
        <w:rPr>
          <w:color w:val="E0E4EF" w:themeColor="text1" w:themeTint="1A"/>
        </w:rPr>
        <w:t xml:space="preserve">use </w:t>
      </w:r>
      <w:r w:rsidRPr="00262369">
        <w:rPr>
          <w:color w:val="B1ED4A" w:themeColor="background1"/>
        </w:rPr>
        <w:t>Ct</w:t>
      </w:r>
      <w:r w:rsidR="001E15F2">
        <w:rPr>
          <w:color w:val="B1ED4A" w:themeColor="background1"/>
        </w:rPr>
        <w:t>r</w:t>
      </w:r>
      <w:r w:rsidRPr="00262369">
        <w:rPr>
          <w:color w:val="B1ED4A" w:themeColor="background1"/>
        </w:rPr>
        <w:t xml:space="preserve">l + right click </w:t>
      </w:r>
      <w:r>
        <w:rPr>
          <w:color w:val="E0E4EF" w:themeColor="text1" w:themeTint="1A"/>
        </w:rPr>
        <w:t>to</w:t>
      </w:r>
      <w:r w:rsidRPr="00262369">
        <w:rPr>
          <w:color w:val="E0E4EF" w:themeColor="text1" w:themeTint="1A"/>
        </w:rPr>
        <w:t xml:space="preserve"> </w:t>
      </w:r>
      <w:r>
        <w:rPr>
          <w:color w:val="E0E4EF" w:themeColor="text1" w:themeTint="1A"/>
        </w:rPr>
        <w:t xml:space="preserve">follow the link and </w:t>
      </w:r>
      <w:r w:rsidRPr="00262369">
        <w:rPr>
          <w:color w:val="E0E4EF" w:themeColor="text1" w:themeTint="1A"/>
        </w:rPr>
        <w:t>download the la</w:t>
      </w:r>
      <w:r>
        <w:rPr>
          <w:color w:val="E0E4EF" w:themeColor="text1" w:themeTint="1A"/>
        </w:rPr>
        <w:t>test</w:t>
      </w:r>
      <w:r w:rsidRPr="00262369">
        <w:rPr>
          <w:color w:val="E0E4EF" w:themeColor="text1" w:themeTint="1A"/>
        </w:rPr>
        <w:t xml:space="preserve"> version on your computer</w:t>
      </w:r>
      <w:r w:rsidR="00F73D8A">
        <w:rPr>
          <w:color w:val="E0E4EF" w:themeColor="text1" w:themeTint="1A"/>
        </w:rPr>
        <w:t>.</w:t>
      </w:r>
    </w:p>
    <w:p w14:paraId="71EEF226" w14:textId="77777777" w:rsidR="00F73D8A" w:rsidRPr="00F73D8A" w:rsidRDefault="00F73D8A" w:rsidP="00F73D8A">
      <w:pPr>
        <w:pStyle w:val="ListParagraph"/>
        <w:ind w:left="360"/>
      </w:pPr>
    </w:p>
    <w:p w14:paraId="76CC86B9" w14:textId="77777777" w:rsidR="00F73D8A" w:rsidRDefault="000618FE" w:rsidP="00F73D8A">
      <w:r>
        <w:rPr>
          <w:noProof/>
        </w:rPr>
        <w:drawing>
          <wp:inline distT="0" distB="0" distL="0" distR="0" wp14:anchorId="493AF1EB" wp14:editId="755FB12A">
            <wp:extent cx="5400040" cy="3956685"/>
            <wp:effectExtent l="19050" t="19050" r="10160" b="24765"/>
            <wp:docPr id="47804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41157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F596F34" w14:textId="77777777" w:rsidR="00F73D8A" w:rsidRDefault="00F73D8A" w:rsidP="00F73D8A"/>
    <w:p w14:paraId="450BEB71" w14:textId="77777777" w:rsidR="004951B1" w:rsidRDefault="00F73D8A" w:rsidP="00F73D8A">
      <w:pPr>
        <w:pStyle w:val="ListParagraph"/>
        <w:numPr>
          <w:ilvl w:val="0"/>
          <w:numId w:val="20"/>
        </w:numPr>
      </w:pPr>
      <w:r>
        <w:t>Chose the version for your operating system.</w:t>
      </w:r>
    </w:p>
    <w:p w14:paraId="755427D0" w14:textId="77777777" w:rsidR="004951B1" w:rsidRDefault="004951B1" w:rsidP="004951B1">
      <w:pPr>
        <w:pStyle w:val="ListParagraph"/>
        <w:ind w:left="360"/>
      </w:pPr>
    </w:p>
    <w:p w14:paraId="388847A1" w14:textId="77777777" w:rsidR="00F73D8A" w:rsidRDefault="00F73D8A" w:rsidP="00F73D8A">
      <w:r>
        <w:rPr>
          <w:noProof/>
        </w:rPr>
        <w:drawing>
          <wp:inline distT="0" distB="0" distL="0" distR="0" wp14:anchorId="731C8E91" wp14:editId="299649B0">
            <wp:extent cx="4795883" cy="1466850"/>
            <wp:effectExtent l="19050" t="19050" r="24130" b="19050"/>
            <wp:docPr id="6375556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55665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543" cy="1478674"/>
                    </a:xfrm>
                    <a:prstGeom prst="rect">
                      <a:avLst/>
                    </a:prstGeom>
                    <a:ln w="952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F30C912" w14:textId="77777777" w:rsidR="004951B1" w:rsidRDefault="004951B1" w:rsidP="00F73D8A"/>
    <w:p w14:paraId="6D9EB2B8" w14:textId="77777777" w:rsidR="00F73D8A" w:rsidRDefault="00F73D8A" w:rsidP="00F73D8A">
      <w:pPr>
        <w:pStyle w:val="ListParagraph"/>
        <w:numPr>
          <w:ilvl w:val="0"/>
          <w:numId w:val="20"/>
        </w:numPr>
      </w:pPr>
      <w:r w:rsidRPr="00F73D8A">
        <w:t>Once downloaded, run through the installation process.</w:t>
      </w:r>
      <w:r>
        <w:t xml:space="preserve"> </w:t>
      </w:r>
      <w:r w:rsidRPr="00F73D8A">
        <w:t xml:space="preserve">From the install screen, </w:t>
      </w:r>
      <w:r w:rsidR="00320015">
        <w:t>check</w:t>
      </w:r>
      <w:r w:rsidRPr="00F73D8A">
        <w:t xml:space="preserve"> the</w:t>
      </w:r>
      <w:r w:rsidRPr="00F73D8A">
        <w:rPr>
          <w:b/>
          <w:bCs/>
        </w:rPr>
        <w:t xml:space="preserve"> </w:t>
      </w:r>
      <w:r w:rsidRPr="002B2B70">
        <w:rPr>
          <w:color w:val="B1ED4A" w:themeColor="background1"/>
        </w:rPr>
        <w:t xml:space="preserve">add </w:t>
      </w:r>
      <w:r w:rsidR="002B2B70">
        <w:rPr>
          <w:color w:val="B1ED4A" w:themeColor="background1"/>
        </w:rPr>
        <w:t>p</w:t>
      </w:r>
      <w:r w:rsidRPr="002B2B70">
        <w:rPr>
          <w:color w:val="B1ED4A" w:themeColor="background1"/>
        </w:rPr>
        <w:t>ython</w:t>
      </w:r>
      <w:r w:rsidR="002B2B70">
        <w:rPr>
          <w:color w:val="B1ED4A" w:themeColor="background1"/>
        </w:rPr>
        <w:t>.exe</w:t>
      </w:r>
      <w:r w:rsidRPr="002B2B70">
        <w:rPr>
          <w:color w:val="B1ED4A" w:themeColor="background1"/>
        </w:rPr>
        <w:t xml:space="preserve"> to PATH</w:t>
      </w:r>
      <w:r w:rsidR="00320015">
        <w:t>. T</w:t>
      </w:r>
      <w:r w:rsidR="00320015" w:rsidRPr="00320015">
        <w:t>his means that running Python can be do</w:t>
      </w:r>
      <w:r w:rsidR="00320015">
        <w:t>n</w:t>
      </w:r>
      <w:r w:rsidR="00320015" w:rsidRPr="00320015">
        <w:t>e from anywhere on your system.</w:t>
      </w:r>
      <w:r w:rsidR="00320015">
        <w:t xml:space="preserve"> </w:t>
      </w:r>
      <w:r w:rsidR="00320015" w:rsidRPr="00320015">
        <w:t>Once completed, click on close.</w:t>
      </w:r>
    </w:p>
    <w:p w14:paraId="7C3B2E5B" w14:textId="77777777" w:rsidR="00F73D8A" w:rsidRDefault="00F73D8A" w:rsidP="00F73D8A">
      <w:pPr>
        <w:pStyle w:val="ListParagraph"/>
        <w:ind w:left="360"/>
      </w:pPr>
    </w:p>
    <w:p w14:paraId="056E6075" w14:textId="77777777" w:rsidR="004951B1" w:rsidRDefault="00320015" w:rsidP="00F73D8A">
      <w:r>
        <w:rPr>
          <w:noProof/>
        </w:rPr>
        <w:drawing>
          <wp:inline distT="0" distB="0" distL="0" distR="0" wp14:anchorId="0595A5E7" wp14:editId="590A54E6">
            <wp:extent cx="5400040" cy="3254375"/>
            <wp:effectExtent l="19050" t="19050" r="10160" b="22225"/>
            <wp:docPr id="638638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38827" name="Picture 6386388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67724AB" w14:textId="77777777" w:rsidR="004951B1" w:rsidRDefault="004951B1" w:rsidP="00F73D8A"/>
    <w:p w14:paraId="53C6AEDA" w14:textId="77777777" w:rsidR="001A6CAC" w:rsidRDefault="00320015" w:rsidP="00320015">
      <w:pPr>
        <w:pStyle w:val="ListParagraph"/>
        <w:numPr>
          <w:ilvl w:val="0"/>
          <w:numId w:val="20"/>
        </w:numPr>
      </w:pPr>
      <w:r w:rsidRPr="00320015">
        <w:t xml:space="preserve">From here, click on </w:t>
      </w:r>
      <w:r w:rsidRPr="004951B1">
        <w:rPr>
          <w:color w:val="B1ED4A" w:themeColor="background1"/>
        </w:rPr>
        <w:t>Disable Path length limit</w:t>
      </w:r>
      <w:r w:rsidRPr="004951B1">
        <w:t>.</w:t>
      </w:r>
    </w:p>
    <w:p w14:paraId="082ECF6B" w14:textId="77777777" w:rsidR="001A6CAC" w:rsidRDefault="001A6CAC" w:rsidP="001A6CAC">
      <w:pPr>
        <w:pStyle w:val="ListParagraph"/>
        <w:ind w:left="360"/>
      </w:pPr>
    </w:p>
    <w:p w14:paraId="06D7F6C5" w14:textId="77777777" w:rsidR="00320015" w:rsidRDefault="00320015" w:rsidP="00320015">
      <w:r>
        <w:rPr>
          <w:noProof/>
        </w:rPr>
        <w:drawing>
          <wp:inline distT="0" distB="0" distL="0" distR="0" wp14:anchorId="7C67EE6B" wp14:editId="3A326A2B">
            <wp:extent cx="5400040" cy="3314700"/>
            <wp:effectExtent l="19050" t="19050" r="10160" b="19050"/>
            <wp:docPr id="1494741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41418" name="Picture 14947414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6228E34" w14:textId="77777777" w:rsidR="001A6CAC" w:rsidRDefault="001A6CAC" w:rsidP="00320015"/>
    <w:p w14:paraId="16B621EE" w14:textId="77777777" w:rsidR="00320015" w:rsidRDefault="00320015" w:rsidP="00320015">
      <w:pPr>
        <w:pStyle w:val="ListParagraph"/>
        <w:numPr>
          <w:ilvl w:val="0"/>
          <w:numId w:val="20"/>
        </w:numPr>
      </w:pPr>
      <w:r w:rsidRPr="00320015">
        <w:t> Once completed, you will see the following</w:t>
      </w:r>
      <w:r>
        <w:t>:</w:t>
      </w:r>
    </w:p>
    <w:p w14:paraId="64407469" w14:textId="77777777" w:rsidR="00320015" w:rsidRDefault="00320015" w:rsidP="00320015">
      <w:pPr>
        <w:pStyle w:val="ListParagraph"/>
        <w:ind w:left="360"/>
      </w:pPr>
    </w:p>
    <w:p w14:paraId="17BECEE4" w14:textId="77777777" w:rsidR="00320015" w:rsidRDefault="00320015" w:rsidP="00320015">
      <w:r>
        <w:rPr>
          <w:noProof/>
        </w:rPr>
        <w:drawing>
          <wp:inline distT="0" distB="0" distL="0" distR="0" wp14:anchorId="3B1FD1A8" wp14:editId="4EBAF24C">
            <wp:extent cx="5400040" cy="3299460"/>
            <wp:effectExtent l="19050" t="19050" r="10160" b="15240"/>
            <wp:docPr id="876082063" name="Picture 6" descr="A yellow figur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82063" name="Picture 6" descr="A yellow figure with 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946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E13C624" w14:textId="77777777" w:rsidR="00320015" w:rsidRDefault="00320015" w:rsidP="00320015"/>
    <w:p w14:paraId="27A5073B" w14:textId="77777777" w:rsidR="00F73D8A" w:rsidRDefault="00F73D8A" w:rsidP="008101D0"/>
    <w:p w14:paraId="01132619" w14:textId="77777777" w:rsidR="00F73D8A" w:rsidRDefault="00F73D8A" w:rsidP="008101D0"/>
    <w:p w14:paraId="56A94162" w14:textId="77777777" w:rsidR="00320015" w:rsidRDefault="00320015" w:rsidP="008101D0"/>
    <w:p w14:paraId="363E1E33" w14:textId="77777777" w:rsidR="00320015" w:rsidRDefault="00320015" w:rsidP="008101D0"/>
    <w:p w14:paraId="0819686B" w14:textId="77777777" w:rsidR="00320015" w:rsidRDefault="00320015" w:rsidP="008101D0"/>
    <w:p w14:paraId="51C774D6" w14:textId="77777777" w:rsidR="00320015" w:rsidRDefault="00320015" w:rsidP="008101D0"/>
    <w:p w14:paraId="6BDA16C6" w14:textId="77777777" w:rsidR="00320015" w:rsidRDefault="00320015" w:rsidP="008101D0"/>
    <w:p w14:paraId="28A88C63" w14:textId="77777777" w:rsidR="00320015" w:rsidRDefault="00320015" w:rsidP="008101D0"/>
    <w:p w14:paraId="651E7F84" w14:textId="77777777" w:rsidR="00320015" w:rsidRDefault="00320015" w:rsidP="008101D0"/>
    <w:p w14:paraId="5E0EC4B7" w14:textId="77777777" w:rsidR="00320015" w:rsidRDefault="00320015" w:rsidP="008101D0"/>
    <w:p w14:paraId="779D918B" w14:textId="77777777" w:rsidR="00320015" w:rsidRDefault="00320015" w:rsidP="008101D0"/>
    <w:p w14:paraId="72E5855E" w14:textId="77777777" w:rsidR="00320015" w:rsidRDefault="00320015" w:rsidP="008101D0"/>
    <w:p w14:paraId="6A3A5B5C" w14:textId="77777777" w:rsidR="00320015" w:rsidRDefault="00320015" w:rsidP="008101D0"/>
    <w:p w14:paraId="5BCFCE22" w14:textId="77777777" w:rsidR="00320015" w:rsidRDefault="00320015" w:rsidP="008101D0"/>
    <w:p w14:paraId="4E23D5E7" w14:textId="77777777" w:rsidR="00320015" w:rsidRDefault="00320015" w:rsidP="008101D0"/>
    <w:p w14:paraId="4FD1D9CE" w14:textId="77777777" w:rsidR="00320015" w:rsidRDefault="00320015" w:rsidP="008101D0"/>
    <w:p w14:paraId="409D9A57" w14:textId="77777777" w:rsidR="001A6CAC" w:rsidRDefault="001A6CAC" w:rsidP="008101D0"/>
    <w:bookmarkStart w:id="4" w:name="_Toc179835638"/>
    <w:p w14:paraId="7936C1A9" w14:textId="1D7A1846" w:rsidR="001A6CAC" w:rsidRDefault="001A6CAC" w:rsidP="001A6CAC">
      <w:pPr>
        <w:pStyle w:val="Heading1"/>
        <w:spacing w:line="276" w:lineRule="auto"/>
        <w:jc w:val="both"/>
        <w:rPr>
          <w:rFonts w:ascii="Roboto" w:hAnsi="Roboto" w:cs="Segoe UI Semibold"/>
          <w:sz w:val="44"/>
          <w:szCs w:val="44"/>
        </w:rPr>
      </w:pPr>
      <w:r w:rsidRPr="00702C7D">
        <w:rPr>
          <w:rFonts w:ascii="Roboto" w:hAnsi="Roboto" w:cs="Segoe UI Semibold"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EE2666" wp14:editId="6F43FA42">
                <wp:simplePos x="0" y="0"/>
                <wp:positionH relativeFrom="margin">
                  <wp:align>left</wp:align>
                </wp:positionH>
                <wp:positionV relativeFrom="paragraph">
                  <wp:posOffset>-254635</wp:posOffset>
                </wp:positionV>
                <wp:extent cx="2819400" cy="36000"/>
                <wp:effectExtent l="38100" t="38100" r="38100" b="40640"/>
                <wp:wrapNone/>
                <wp:docPr id="40492231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6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glow rad="25400">
                            <a:schemeClr val="tx2">
                              <a:alpha val="30000"/>
                            </a:schemeClr>
                          </a:glow>
                          <a:softEdge rad="12700"/>
                        </a:effectLst>
                      </wps:spPr>
                      <wps:txbx>
                        <w:txbxContent>
                          <w:p w14:paraId="671274E8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4A1BE244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2AC41974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40114D4F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  <w:p w14:paraId="72CFA531" w14:textId="77777777" w:rsidR="001A6CAC" w:rsidRPr="003D51E3" w:rsidRDefault="001A6CAC" w:rsidP="001A6CAC">
                            <w:pPr>
                              <w:jc w:val="center"/>
                              <w:rPr>
                                <w14:glow w14:rad="12700">
                                  <w14:schemeClr w14:val="tx2"/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E2666" id="_x0000_s1034" style="position:absolute;left:0;text-align:left;margin-left:0;margin-top:-20.05pt;width:222pt;height:2.8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" fillcolor="#303747 [3214]" stroked="f" strokeweight="1pt">
                <v:textbox>
                  <w:txbxContent>
                    <w:p w14:paraId="671274E8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4A1BE244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2AC41974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40114D4F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  <w:p w14:paraId="72CFA531" w14:textId="77777777" w:rsidR="001A6CAC" w:rsidRPr="003D51E3" w:rsidRDefault="001A6CAC" w:rsidP="001A6CAC">
                      <w:pPr>
                        <w:jc w:val="center"/>
                        <w:rPr>
                          <w14:glow w14:rad="12700">
                            <w14:schemeClr w14:val="tx2"/>
                          </w14:glow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Roboto" w:hAnsi="Roboto" w:cs="Segoe UI Semibold"/>
          <w:sz w:val="44"/>
          <w:szCs w:val="44"/>
        </w:rPr>
        <w:t xml:space="preserve">EXECUTE THE </w:t>
      </w:r>
      <w:r w:rsidR="001B04BF">
        <w:rPr>
          <w:rFonts w:ascii="Roboto" w:hAnsi="Roboto" w:cs="Segoe UI Semibold"/>
          <w:sz w:val="44"/>
          <w:szCs w:val="44"/>
        </w:rPr>
        <w:t>PROGRAM</w:t>
      </w:r>
      <w:bookmarkEnd w:id="4"/>
    </w:p>
    <w:p w14:paraId="44B06A3A" w14:textId="77777777" w:rsidR="001A6CAC" w:rsidRDefault="001A6CAC" w:rsidP="008101D0"/>
    <w:p w14:paraId="3EE81A66" w14:textId="77777777" w:rsidR="008101D0" w:rsidRDefault="008101D0" w:rsidP="008101D0">
      <w:r>
        <w:t>Assuming python is already installed in your system</w:t>
      </w:r>
      <w:r w:rsidR="00E538C3">
        <w:t xml:space="preserve">,  you need to </w:t>
      </w:r>
      <w:r w:rsidR="00EC644E">
        <w:t xml:space="preserve">do left click on the downloaded file, chose </w:t>
      </w:r>
      <w:r w:rsidR="00E538C3">
        <w:t>Extract All from the ZIP file and</w:t>
      </w:r>
      <w:r>
        <w:t xml:space="preserve"> follow these steps:</w:t>
      </w:r>
    </w:p>
    <w:p w14:paraId="69498109" w14:textId="77777777" w:rsidR="00EC644E" w:rsidRDefault="00EC644E" w:rsidP="008101D0"/>
    <w:p w14:paraId="43E82922" w14:textId="77777777" w:rsidR="00320015" w:rsidRPr="00320015" w:rsidRDefault="008101D0" w:rsidP="00320015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>
        <w:t>Open PowerShell. If you don’t find it you can type ‘’PowerShell’ on the search bar on you task bar</w:t>
      </w:r>
      <w:r w:rsidR="00EA0754">
        <w:t>.</w:t>
      </w:r>
    </w:p>
    <w:p w14:paraId="3C7EE8A6" w14:textId="77777777" w:rsidR="00320015" w:rsidRPr="00320015" w:rsidRDefault="00320015" w:rsidP="00320015">
      <w:pPr>
        <w:pStyle w:val="ListParagraph"/>
        <w:ind w:left="360"/>
        <w:rPr>
          <w:color w:val="E0E4EF" w:themeColor="text1" w:themeTint="1A"/>
        </w:rPr>
      </w:pPr>
    </w:p>
    <w:p w14:paraId="6BB00656" w14:textId="77777777" w:rsidR="00D36231" w:rsidRPr="00EA0754" w:rsidRDefault="00D36231" w:rsidP="00EA0754">
      <w:pPr>
        <w:pStyle w:val="ListParagraph"/>
        <w:ind w:left="0"/>
        <w:jc w:val="both"/>
        <w:rPr>
          <w:color w:val="E0E4EF" w:themeColor="text1" w:themeTint="1A"/>
        </w:rPr>
      </w:pPr>
      <w:r w:rsidRPr="00EA0754">
        <w:rPr>
          <w:noProof/>
          <w:color w:val="E0E4EF" w:themeColor="text1" w:themeTint="1A"/>
        </w:rPr>
        <w:drawing>
          <wp:inline distT="0" distB="0" distL="0" distR="0" wp14:anchorId="1DE4A2B3" wp14:editId="67427615">
            <wp:extent cx="5383160" cy="3644900"/>
            <wp:effectExtent l="19050" t="19050" r="27305" b="12700"/>
            <wp:docPr id="112801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19368" name="Picture 11280193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22" cy="3669046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AF00FDF" w14:textId="77777777" w:rsidR="00EA0754" w:rsidRPr="001A6CAC" w:rsidRDefault="00EA0754" w:rsidP="001A6CAC">
      <w:pPr>
        <w:rPr>
          <w:color w:val="E0E4EF" w:themeColor="text1" w:themeTint="1A"/>
        </w:rPr>
      </w:pPr>
    </w:p>
    <w:p w14:paraId="469DB6F4" w14:textId="77777777" w:rsidR="001A6CAC" w:rsidRDefault="001A6CAC" w:rsidP="001A6CAC">
      <w:pPr>
        <w:pStyle w:val="ListParagraph"/>
        <w:ind w:left="360"/>
        <w:rPr>
          <w:color w:val="E0E4EF" w:themeColor="text1" w:themeTint="1A"/>
        </w:rPr>
      </w:pPr>
    </w:p>
    <w:p w14:paraId="2B80796C" w14:textId="77777777" w:rsidR="001A6CAC" w:rsidRDefault="001A6CAC" w:rsidP="001A6CAC">
      <w:pPr>
        <w:pStyle w:val="ListParagraph"/>
        <w:ind w:left="360"/>
        <w:rPr>
          <w:color w:val="E0E4EF" w:themeColor="text1" w:themeTint="1A"/>
        </w:rPr>
      </w:pPr>
    </w:p>
    <w:p w14:paraId="7ABEE259" w14:textId="77777777" w:rsidR="001A6CAC" w:rsidRDefault="001A6CAC" w:rsidP="001A6CAC">
      <w:pPr>
        <w:pStyle w:val="ListParagraph"/>
        <w:ind w:left="360"/>
        <w:rPr>
          <w:color w:val="E0E4EF" w:themeColor="text1" w:themeTint="1A"/>
        </w:rPr>
      </w:pPr>
    </w:p>
    <w:p w14:paraId="07FE606E" w14:textId="77777777" w:rsidR="001A6CAC" w:rsidRDefault="001A6CAC" w:rsidP="001A6CAC">
      <w:pPr>
        <w:pStyle w:val="ListParagraph"/>
        <w:ind w:left="360"/>
        <w:rPr>
          <w:color w:val="E0E4EF" w:themeColor="text1" w:themeTint="1A"/>
        </w:rPr>
      </w:pPr>
    </w:p>
    <w:p w14:paraId="44C6053F" w14:textId="77777777" w:rsidR="001A6CAC" w:rsidRDefault="001A6CAC" w:rsidP="001A6CAC">
      <w:pPr>
        <w:pStyle w:val="ListParagraph"/>
        <w:ind w:left="360"/>
        <w:rPr>
          <w:color w:val="E0E4EF" w:themeColor="text1" w:themeTint="1A"/>
        </w:rPr>
      </w:pPr>
    </w:p>
    <w:p w14:paraId="7BC41EF2" w14:textId="77777777" w:rsidR="001A6CAC" w:rsidRDefault="001A6CAC" w:rsidP="001A6CAC">
      <w:pPr>
        <w:pStyle w:val="ListParagraph"/>
        <w:ind w:left="360"/>
      </w:pPr>
    </w:p>
    <w:p w14:paraId="2DE41AAF" w14:textId="77777777" w:rsidR="001A6CAC" w:rsidRDefault="001A6CAC" w:rsidP="001A6CAC">
      <w:pPr>
        <w:pStyle w:val="ListParagraph"/>
        <w:ind w:left="360"/>
      </w:pPr>
    </w:p>
    <w:p w14:paraId="22E06D4A" w14:textId="77777777" w:rsidR="001A6CAC" w:rsidRDefault="001A6CAC" w:rsidP="001A6CAC">
      <w:pPr>
        <w:pStyle w:val="ListParagraph"/>
        <w:ind w:left="360"/>
      </w:pPr>
    </w:p>
    <w:p w14:paraId="16CD6ED3" w14:textId="77777777" w:rsidR="001A6CAC" w:rsidRDefault="001A6CAC" w:rsidP="001A6CAC">
      <w:pPr>
        <w:pStyle w:val="ListParagraph"/>
        <w:ind w:left="360"/>
      </w:pPr>
    </w:p>
    <w:p w14:paraId="62215E4E" w14:textId="77777777" w:rsidR="001A6CAC" w:rsidRDefault="001A6CAC" w:rsidP="001A6CAC">
      <w:pPr>
        <w:pStyle w:val="ListParagraph"/>
        <w:ind w:left="360"/>
      </w:pPr>
    </w:p>
    <w:p w14:paraId="352BC561" w14:textId="77777777" w:rsidR="001A6CAC" w:rsidRDefault="001A6CAC" w:rsidP="001A6CAC">
      <w:pPr>
        <w:pStyle w:val="ListParagraph"/>
        <w:ind w:left="360"/>
      </w:pPr>
    </w:p>
    <w:p w14:paraId="6B3FFB6B" w14:textId="77777777" w:rsidR="001A6CAC" w:rsidRDefault="001A6CAC" w:rsidP="001A6CAC">
      <w:pPr>
        <w:pStyle w:val="ListParagraph"/>
        <w:ind w:left="360"/>
      </w:pPr>
    </w:p>
    <w:p w14:paraId="109D2844" w14:textId="77777777" w:rsidR="001A6CAC" w:rsidRDefault="001A6CAC" w:rsidP="001A6CAC">
      <w:pPr>
        <w:pStyle w:val="ListParagraph"/>
        <w:ind w:left="360"/>
      </w:pPr>
    </w:p>
    <w:p w14:paraId="781E7DDC" w14:textId="77777777" w:rsidR="001A6CAC" w:rsidRDefault="001A6CAC" w:rsidP="001A6CAC">
      <w:pPr>
        <w:pStyle w:val="ListParagraph"/>
        <w:ind w:left="360"/>
      </w:pPr>
    </w:p>
    <w:p w14:paraId="44CF53DD" w14:textId="77777777" w:rsidR="001A6CAC" w:rsidRDefault="001A6CAC" w:rsidP="00F1497C"/>
    <w:p w14:paraId="60D11156" w14:textId="77777777" w:rsidR="00736702" w:rsidRPr="00736702" w:rsidRDefault="001A6CAC" w:rsidP="00736702">
      <w:pPr>
        <w:pStyle w:val="ListParagraph"/>
        <w:numPr>
          <w:ilvl w:val="0"/>
          <w:numId w:val="19"/>
        </w:numPr>
        <w:rPr>
          <w:color w:val="B1ED4A" w:themeColor="background1"/>
        </w:rPr>
      </w:pPr>
      <w:r>
        <w:t xml:space="preserve">Once you have opened the PowerShell, search </w:t>
      </w:r>
      <w:r w:rsidR="001E0F88">
        <w:t xml:space="preserve">for </w:t>
      </w:r>
      <w:r>
        <w:t xml:space="preserve">the </w:t>
      </w:r>
      <w:r w:rsidR="00E538C3">
        <w:t xml:space="preserve">downloaded </w:t>
      </w:r>
      <w:r>
        <w:t>f</w:t>
      </w:r>
      <w:r w:rsidR="001E0F88">
        <w:t>older in your system</w:t>
      </w:r>
      <w:r>
        <w:t xml:space="preserve"> </w:t>
      </w:r>
      <w:r w:rsidR="00E538C3">
        <w:t>by typing</w:t>
      </w:r>
      <w:r>
        <w:t xml:space="preserve"> </w:t>
      </w:r>
      <w:r w:rsidRPr="001A6CAC">
        <w:rPr>
          <w:color w:val="B1ED4A" w:themeColor="background1"/>
        </w:rPr>
        <w:t>cd</w:t>
      </w:r>
      <w:r w:rsidR="00E538C3">
        <w:t xml:space="preserve"> followed by</w:t>
      </w:r>
      <w:r w:rsidR="00EF7E01">
        <w:t xml:space="preserve"> quotes  </w:t>
      </w:r>
      <w:r w:rsidR="00EF7E01" w:rsidRPr="00EF7E01">
        <w:rPr>
          <w:color w:val="B1ED4A" w:themeColor="background1"/>
        </w:rPr>
        <w:t>‘ ’</w:t>
      </w:r>
      <w:r w:rsidR="00EF7E01">
        <w:rPr>
          <w:color w:val="B1ED4A" w:themeColor="background1"/>
        </w:rPr>
        <w:t xml:space="preserve"> </w:t>
      </w:r>
      <w:r w:rsidR="00EF7E01" w:rsidRPr="00EF7E01">
        <w:rPr>
          <w:color w:val="E0E4EF" w:themeColor="text1" w:themeTint="1A"/>
        </w:rPr>
        <w:t>.</w:t>
      </w:r>
      <w:r w:rsidR="00EF7E01">
        <w:rPr>
          <w:color w:val="E0E4EF" w:themeColor="text1" w:themeTint="1A"/>
        </w:rPr>
        <w:t xml:space="preserve"> </w:t>
      </w:r>
      <w:r w:rsidR="00EF7E01">
        <w:t xml:space="preserve">Inside the quotes start with </w:t>
      </w:r>
      <w:r w:rsidR="00EF7E01" w:rsidRPr="00EF7E01">
        <w:rPr>
          <w:color w:val="B1ED4A" w:themeColor="background1"/>
        </w:rPr>
        <w:t>.\</w:t>
      </w:r>
      <w:r w:rsidR="00EF7E01">
        <w:t xml:space="preserve"> </w:t>
      </w:r>
      <w:r w:rsidR="005F192F">
        <w:t>next type</w:t>
      </w:r>
      <w:r w:rsidR="00EF7E01">
        <w:t xml:space="preserve"> </w:t>
      </w:r>
      <w:r w:rsidR="00E538C3">
        <w:t>the path where you have allocated the file</w:t>
      </w:r>
      <w:r w:rsidR="005F192F">
        <w:t xml:space="preserve"> and press </w:t>
      </w:r>
      <w:r w:rsidR="005F192F" w:rsidRPr="005F192F">
        <w:rPr>
          <w:color w:val="B1ED4A" w:themeColor="background1"/>
        </w:rPr>
        <w:t>Enter</w:t>
      </w:r>
      <w:r w:rsidR="005F192F">
        <w:t xml:space="preserve"> on your keyboard. F</w:t>
      </w:r>
      <w:r w:rsidR="00EC644E">
        <w:t xml:space="preserve">or most of the cases </w:t>
      </w:r>
      <w:r w:rsidR="005F192F">
        <w:t xml:space="preserve">the folder </w:t>
      </w:r>
      <w:r w:rsidR="00736702">
        <w:t xml:space="preserve">will be </w:t>
      </w:r>
      <w:r w:rsidR="00EC644E">
        <w:t xml:space="preserve">in </w:t>
      </w:r>
      <w:r w:rsidR="005F192F">
        <w:rPr>
          <w:b/>
          <w:bCs/>
        </w:rPr>
        <w:t>D</w:t>
      </w:r>
      <w:r w:rsidR="00EC644E" w:rsidRPr="005F192F">
        <w:rPr>
          <w:b/>
          <w:bCs/>
        </w:rPr>
        <w:t>ownloads</w:t>
      </w:r>
      <w:r w:rsidR="00EC644E">
        <w:t xml:space="preserve"> </w:t>
      </w:r>
      <w:r w:rsidR="00736702">
        <w:t>which</w:t>
      </w:r>
      <w:r w:rsidR="005F192F">
        <w:t xml:space="preserve"> command </w:t>
      </w:r>
      <w:r w:rsidR="00736702">
        <w:t xml:space="preserve">is: </w:t>
      </w:r>
    </w:p>
    <w:p w14:paraId="4F92F818" w14:textId="02AA5793" w:rsidR="007409DC" w:rsidRDefault="005F192F" w:rsidP="007409DC">
      <w:pPr>
        <w:ind w:firstLine="360"/>
      </w:pPr>
      <w:r>
        <w:rPr>
          <w:color w:val="B1ED4A" w:themeColor="background1"/>
        </w:rPr>
        <w:t xml:space="preserve">cd    ‘ </w:t>
      </w:r>
      <w:r w:rsidR="00EF7E01">
        <w:rPr>
          <w:color w:val="B1ED4A" w:themeColor="background1"/>
        </w:rPr>
        <w:t>.</w:t>
      </w:r>
      <w:r w:rsidR="00736702" w:rsidRPr="00736702">
        <w:rPr>
          <w:color w:val="B1ED4A" w:themeColor="background1"/>
        </w:rPr>
        <w:t>\Downloads\</w:t>
      </w:r>
      <w:r w:rsidR="001B04BF" w:rsidRPr="001B04BF">
        <w:t xml:space="preserve"> </w:t>
      </w:r>
      <w:proofErr w:type="spellStart"/>
      <w:r w:rsidR="001B04BF" w:rsidRPr="001B04BF">
        <w:rPr>
          <w:color w:val="B1ED4A" w:themeColor="background1"/>
        </w:rPr>
        <w:t>Coffee_Machine_Program</w:t>
      </w:r>
      <w:proofErr w:type="spellEnd"/>
      <w:r>
        <w:rPr>
          <w:color w:val="B1ED4A" w:themeColor="background1"/>
        </w:rPr>
        <w:t>’</w:t>
      </w:r>
      <w:r w:rsidR="00736702">
        <w:t xml:space="preserve"> </w:t>
      </w:r>
    </w:p>
    <w:p w14:paraId="5444811E" w14:textId="77777777" w:rsidR="007409DC" w:rsidRPr="007409DC" w:rsidRDefault="007409DC" w:rsidP="007409DC">
      <w:pPr>
        <w:ind w:left="360"/>
        <w:rPr>
          <w:i/>
          <w:iCs/>
        </w:rPr>
      </w:pPr>
      <w:r w:rsidRPr="007409DC">
        <w:rPr>
          <w:i/>
          <w:iCs/>
        </w:rPr>
        <w:t xml:space="preserve">Suggestion: To automatically fill the path, type the first letters of each folder or file name and press the </w:t>
      </w:r>
      <w:r w:rsidRPr="007409DC">
        <w:rPr>
          <w:i/>
          <w:iCs/>
          <w:color w:val="B1ED4A" w:themeColor="background1"/>
        </w:rPr>
        <w:t>TAB</w:t>
      </w:r>
      <w:r w:rsidRPr="007409DC">
        <w:rPr>
          <w:i/>
          <w:iCs/>
        </w:rPr>
        <w:t xml:space="preserve"> key until you find the one you are seeking. </w:t>
      </w:r>
    </w:p>
    <w:p w14:paraId="631A31EA" w14:textId="77777777" w:rsidR="00736702" w:rsidRPr="00736702" w:rsidRDefault="001A6CAC" w:rsidP="00736702">
      <w:pPr>
        <w:ind w:firstLine="360"/>
        <w:rPr>
          <w:color w:val="B1ED4A" w:themeColor="background1"/>
        </w:rPr>
      </w:pPr>
      <w:r>
        <w:t xml:space="preserve">in my case I have it in this path </w:t>
      </w:r>
      <w:r w:rsidRPr="00736702">
        <w:rPr>
          <w:color w:val="E0E4EF" w:themeColor="text1" w:themeTint="1A"/>
        </w:rPr>
        <w:t xml:space="preserve">: </w:t>
      </w:r>
    </w:p>
    <w:p w14:paraId="7EF9CBED" w14:textId="57819174" w:rsidR="001A6CAC" w:rsidRDefault="001A6CAC" w:rsidP="00736702">
      <w:pPr>
        <w:pStyle w:val="ListParagraph"/>
        <w:ind w:left="360"/>
        <w:rPr>
          <w:color w:val="E0E4EF" w:themeColor="text1" w:themeTint="1A"/>
        </w:rPr>
      </w:pPr>
      <w:r w:rsidRPr="004B281F">
        <w:rPr>
          <w:color w:val="B1ED4A" w:themeColor="background1"/>
        </w:rPr>
        <w:t>C:\Users\felip\Desktop\Python Projects\</w:t>
      </w:r>
      <w:proofErr w:type="spellStart"/>
      <w:r w:rsidR="001B04BF" w:rsidRPr="001B04BF">
        <w:rPr>
          <w:color w:val="B1ED4A" w:themeColor="background1"/>
        </w:rPr>
        <w:t>Coffee_Machine_Program</w:t>
      </w:r>
      <w:proofErr w:type="spellEnd"/>
    </w:p>
    <w:p w14:paraId="50112ED8" w14:textId="77777777" w:rsidR="00EC644E" w:rsidRDefault="00EC644E" w:rsidP="001A6CAC">
      <w:pPr>
        <w:pStyle w:val="ListParagraph"/>
        <w:ind w:left="360"/>
        <w:rPr>
          <w:color w:val="E0E4EF" w:themeColor="text1" w:themeTint="1A"/>
        </w:rPr>
      </w:pPr>
    </w:p>
    <w:p w14:paraId="3E3EF61A" w14:textId="41FEB665" w:rsidR="00EC644E" w:rsidRDefault="001B04BF" w:rsidP="00FC5CF1">
      <w:pPr>
        <w:pStyle w:val="ListParagraph"/>
        <w:ind w:left="0"/>
        <w:rPr>
          <w:color w:val="E0E4EF" w:themeColor="text1" w:themeTint="1A"/>
        </w:rPr>
      </w:pPr>
      <w:r>
        <w:rPr>
          <w:noProof/>
          <w:color w:val="E0E4EF" w:themeColor="text1" w:themeTint="1A"/>
        </w:rPr>
        <w:drawing>
          <wp:inline distT="0" distB="0" distL="0" distR="0" wp14:anchorId="63A8179B" wp14:editId="194AEAA2">
            <wp:extent cx="5400040" cy="1954530"/>
            <wp:effectExtent l="0" t="0" r="0" b="7620"/>
            <wp:docPr id="129035125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51251" name="Picture 2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10ED" w14:textId="77777777" w:rsidR="00EC644E" w:rsidRDefault="00EC644E" w:rsidP="001A6CAC">
      <w:pPr>
        <w:pStyle w:val="ListParagraph"/>
        <w:ind w:left="360"/>
        <w:rPr>
          <w:color w:val="E0E4EF" w:themeColor="text1" w:themeTint="1A"/>
        </w:rPr>
      </w:pPr>
    </w:p>
    <w:p w14:paraId="4FBA0088" w14:textId="3334675A" w:rsidR="002E7E9B" w:rsidRDefault="00FC5CF1" w:rsidP="00FC5CF1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 w:rsidRPr="00FC5CF1">
        <w:rPr>
          <w:color w:val="E0E4EF" w:themeColor="text1" w:themeTint="1A"/>
        </w:rPr>
        <w:t xml:space="preserve">Check that </w:t>
      </w:r>
      <w:r w:rsidR="001E0F88">
        <w:rPr>
          <w:color w:val="E0E4EF" w:themeColor="text1" w:themeTint="1A"/>
        </w:rPr>
        <w:t xml:space="preserve">all </w:t>
      </w:r>
      <w:r w:rsidRPr="00FC5CF1">
        <w:rPr>
          <w:color w:val="E0E4EF" w:themeColor="text1" w:themeTint="1A"/>
        </w:rPr>
        <w:t>the file</w:t>
      </w:r>
      <w:r w:rsidR="001E0F88">
        <w:rPr>
          <w:color w:val="E0E4EF" w:themeColor="text1" w:themeTint="1A"/>
        </w:rPr>
        <w:t>s</w:t>
      </w:r>
      <w:r w:rsidRPr="00FC5CF1">
        <w:rPr>
          <w:color w:val="E0E4EF" w:themeColor="text1" w:themeTint="1A"/>
        </w:rPr>
        <w:t xml:space="preserve"> </w:t>
      </w:r>
      <w:r w:rsidR="001E0F88">
        <w:rPr>
          <w:color w:val="E0E4EF" w:themeColor="text1" w:themeTint="1A"/>
        </w:rPr>
        <w:t>exist</w:t>
      </w:r>
      <w:r w:rsidRPr="00FC5CF1">
        <w:rPr>
          <w:color w:val="E0E4EF" w:themeColor="text1" w:themeTint="1A"/>
        </w:rPr>
        <w:t xml:space="preserve"> inside this folder by typing the </w:t>
      </w:r>
      <w:r w:rsidRPr="00FC5CF1">
        <w:rPr>
          <w:color w:val="B1ED4A" w:themeColor="background1"/>
        </w:rPr>
        <w:t>ls</w:t>
      </w:r>
      <w:r w:rsidRPr="00FC5CF1">
        <w:rPr>
          <w:color w:val="E0E4EF" w:themeColor="text1" w:themeTint="1A"/>
        </w:rPr>
        <w:t xml:space="preserve"> command</w:t>
      </w:r>
      <w:r w:rsidR="008512C3">
        <w:rPr>
          <w:color w:val="E0E4EF" w:themeColor="text1" w:themeTint="1A"/>
        </w:rPr>
        <w:t>.</w:t>
      </w:r>
    </w:p>
    <w:p w14:paraId="2DB3303B" w14:textId="77777777" w:rsidR="00FC5CF1" w:rsidRDefault="00FC5CF1" w:rsidP="00FC5CF1">
      <w:pPr>
        <w:pStyle w:val="ListParagraph"/>
        <w:ind w:left="360"/>
        <w:rPr>
          <w:color w:val="E0E4EF" w:themeColor="text1" w:themeTint="1A"/>
        </w:rPr>
      </w:pPr>
    </w:p>
    <w:p w14:paraId="4E4E2492" w14:textId="54538CBF" w:rsidR="00FC5CF1" w:rsidRPr="00FC5CF1" w:rsidRDefault="001B04BF" w:rsidP="00FC5CF1">
      <w:pPr>
        <w:pStyle w:val="ListParagraph"/>
        <w:ind w:left="0"/>
        <w:rPr>
          <w:color w:val="E0E4EF" w:themeColor="text1" w:themeTint="1A"/>
        </w:rPr>
      </w:pPr>
      <w:r>
        <w:rPr>
          <w:noProof/>
          <w:color w:val="E0E4EF" w:themeColor="text1" w:themeTint="1A"/>
        </w:rPr>
        <w:drawing>
          <wp:inline distT="0" distB="0" distL="0" distR="0" wp14:anchorId="244B608B" wp14:editId="04CCD23D">
            <wp:extent cx="5400040" cy="2940050"/>
            <wp:effectExtent l="0" t="0" r="0" b="0"/>
            <wp:docPr id="211103809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38091" name="Picture 3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C66A" w14:textId="77777777" w:rsidR="00FC5CF1" w:rsidRDefault="00FC5CF1" w:rsidP="00FC5CF1">
      <w:pPr>
        <w:pStyle w:val="ListParagraph"/>
        <w:ind w:left="360"/>
        <w:rPr>
          <w:color w:val="B1ED4A" w:themeColor="background1"/>
        </w:rPr>
      </w:pPr>
    </w:p>
    <w:p w14:paraId="25118E07" w14:textId="77777777" w:rsidR="00736702" w:rsidRPr="001E15F2" w:rsidRDefault="00736702" w:rsidP="00FC5CF1">
      <w:pPr>
        <w:pStyle w:val="ListParagraph"/>
        <w:ind w:left="360"/>
        <w:rPr>
          <w:i/>
          <w:iCs/>
          <w:color w:val="B1ED4A" w:themeColor="background1"/>
        </w:rPr>
      </w:pPr>
    </w:p>
    <w:p w14:paraId="2D825AE4" w14:textId="77777777" w:rsidR="001E15F2" w:rsidRDefault="001E15F2" w:rsidP="001E15F2">
      <w:pPr>
        <w:rPr>
          <w:i/>
          <w:iCs/>
          <w:color w:val="E0E4EF" w:themeColor="text1" w:themeTint="1A"/>
        </w:rPr>
      </w:pPr>
      <w:r w:rsidRPr="001E15F2">
        <w:rPr>
          <w:i/>
          <w:iCs/>
          <w:color w:val="E0E4EF" w:themeColor="text1" w:themeTint="1A"/>
        </w:rPr>
        <w:t xml:space="preserve">Suggestion: </w:t>
      </w:r>
      <w:r>
        <w:rPr>
          <w:i/>
          <w:iCs/>
          <w:color w:val="E0E4EF" w:themeColor="text1" w:themeTint="1A"/>
        </w:rPr>
        <w:t>T</w:t>
      </w:r>
      <w:r w:rsidRPr="001E15F2">
        <w:rPr>
          <w:i/>
          <w:iCs/>
          <w:color w:val="E0E4EF" w:themeColor="text1" w:themeTint="1A"/>
        </w:rPr>
        <w:t xml:space="preserve">ype the </w:t>
      </w:r>
      <w:proofErr w:type="spellStart"/>
      <w:r w:rsidRPr="001E15F2">
        <w:rPr>
          <w:i/>
          <w:iCs/>
          <w:color w:val="B1ED4A" w:themeColor="background1"/>
        </w:rPr>
        <w:t>cls</w:t>
      </w:r>
      <w:proofErr w:type="spellEnd"/>
      <w:r w:rsidRPr="001E15F2">
        <w:rPr>
          <w:i/>
          <w:iCs/>
          <w:color w:val="E0E4EF" w:themeColor="text1" w:themeTint="1A"/>
        </w:rPr>
        <w:t xml:space="preserve"> command to clear the screen each time you think is necessary.</w:t>
      </w:r>
    </w:p>
    <w:p w14:paraId="7CE5A714" w14:textId="77777777" w:rsidR="001E15F2" w:rsidRDefault="001E15F2" w:rsidP="001E15F2">
      <w:pPr>
        <w:rPr>
          <w:i/>
          <w:iCs/>
          <w:color w:val="E0E4EF" w:themeColor="text1" w:themeTint="1A"/>
        </w:rPr>
      </w:pPr>
    </w:p>
    <w:p w14:paraId="1147AAB2" w14:textId="40AA108D" w:rsidR="001E15F2" w:rsidRDefault="001E15F2" w:rsidP="001E15F2">
      <w:pPr>
        <w:rPr>
          <w:i/>
          <w:iCs/>
          <w:noProof/>
          <w:color w:val="131926" w:themeColor="text1"/>
        </w:rPr>
      </w:pPr>
    </w:p>
    <w:p w14:paraId="4724FDC8" w14:textId="2916A45A" w:rsidR="001B04BF" w:rsidRPr="001E15F2" w:rsidRDefault="001B04BF" w:rsidP="001E15F2">
      <w:pPr>
        <w:rPr>
          <w:i/>
          <w:iCs/>
          <w:color w:val="E0E4EF" w:themeColor="text1" w:themeTint="1A"/>
        </w:rPr>
      </w:pPr>
      <w:r>
        <w:rPr>
          <w:i/>
          <w:iCs/>
          <w:noProof/>
          <w:color w:val="E0E4EF" w:themeColor="text1" w:themeTint="1A"/>
        </w:rPr>
        <w:drawing>
          <wp:inline distT="0" distB="0" distL="0" distR="0" wp14:anchorId="64ABDA0C" wp14:editId="3772D25E">
            <wp:extent cx="5400040" cy="456565"/>
            <wp:effectExtent l="0" t="0" r="0" b="635"/>
            <wp:docPr id="2068559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59747" name="Picture 206855974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1456" w14:textId="77777777" w:rsidR="00736702" w:rsidRPr="007409DC" w:rsidRDefault="00736702" w:rsidP="007409DC">
      <w:pPr>
        <w:rPr>
          <w:color w:val="B1ED4A" w:themeColor="background1"/>
        </w:rPr>
      </w:pPr>
    </w:p>
    <w:p w14:paraId="7595EE83" w14:textId="64DBE030" w:rsidR="001B04BF" w:rsidRDefault="00FC5CF1" w:rsidP="008512C3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>
        <w:rPr>
          <w:color w:val="E0E4EF" w:themeColor="text1" w:themeTint="1A"/>
        </w:rPr>
        <w:t xml:space="preserve">Finally </w:t>
      </w:r>
      <w:r w:rsidR="001A6CAC">
        <w:rPr>
          <w:color w:val="E0E4EF" w:themeColor="text1" w:themeTint="1A"/>
        </w:rPr>
        <w:t xml:space="preserve"> execute the command </w:t>
      </w:r>
      <w:proofErr w:type="spellStart"/>
      <w:r w:rsidR="001A6CAC" w:rsidRPr="00D36231">
        <w:rPr>
          <w:color w:val="B1ED4A" w:themeColor="background1"/>
        </w:rPr>
        <w:t>py</w:t>
      </w:r>
      <w:proofErr w:type="spellEnd"/>
      <w:r w:rsidR="001A6CAC" w:rsidRPr="00D36231">
        <w:rPr>
          <w:color w:val="B1ED4A" w:themeColor="background1"/>
        </w:rPr>
        <w:t xml:space="preserve"> ./index.py</w:t>
      </w:r>
      <w:r w:rsidR="001A6CAC">
        <w:rPr>
          <w:color w:val="B1ED4A" w:themeColor="background1"/>
        </w:rPr>
        <w:t xml:space="preserve"> </w:t>
      </w:r>
      <w:r w:rsidR="001A6CAC" w:rsidRPr="00D36231">
        <w:rPr>
          <w:color w:val="E0E4EF" w:themeColor="text1" w:themeTint="1A"/>
        </w:rPr>
        <w:t xml:space="preserve">to </w:t>
      </w:r>
      <w:r w:rsidR="001E0F88">
        <w:rPr>
          <w:color w:val="E0E4EF" w:themeColor="text1" w:themeTint="1A"/>
        </w:rPr>
        <w:t>execute</w:t>
      </w:r>
      <w:r w:rsidR="001A6CAC">
        <w:rPr>
          <w:color w:val="E0E4EF" w:themeColor="text1" w:themeTint="1A"/>
        </w:rPr>
        <w:t xml:space="preserve"> </w:t>
      </w:r>
      <w:r w:rsidR="001B04BF">
        <w:rPr>
          <w:color w:val="E0E4EF" w:themeColor="text1" w:themeTint="1A"/>
        </w:rPr>
        <w:t>program</w:t>
      </w:r>
      <w:r w:rsidR="001A6CAC">
        <w:rPr>
          <w:color w:val="E0E4EF" w:themeColor="text1" w:themeTint="1A"/>
        </w:rPr>
        <w:t>.</w:t>
      </w:r>
    </w:p>
    <w:p w14:paraId="1140863E" w14:textId="77777777" w:rsidR="008512C3" w:rsidRPr="008512C3" w:rsidRDefault="008512C3" w:rsidP="008512C3">
      <w:pPr>
        <w:pStyle w:val="ListParagraph"/>
        <w:ind w:left="360"/>
        <w:rPr>
          <w:color w:val="E0E4EF" w:themeColor="text1" w:themeTint="1A"/>
        </w:rPr>
      </w:pPr>
    </w:p>
    <w:p w14:paraId="39E95D8E" w14:textId="139953E7" w:rsidR="002E7E9B" w:rsidRDefault="001B04BF" w:rsidP="008512C3">
      <w:pPr>
        <w:pStyle w:val="ListParagraph"/>
        <w:ind w:left="0"/>
        <w:rPr>
          <w:color w:val="E0E4EF" w:themeColor="text1" w:themeTint="1A"/>
        </w:rPr>
      </w:pPr>
      <w:r>
        <w:rPr>
          <w:noProof/>
          <w:color w:val="E0E4EF" w:themeColor="text1" w:themeTint="1A"/>
        </w:rPr>
        <w:drawing>
          <wp:inline distT="0" distB="0" distL="0" distR="0" wp14:anchorId="7C348B1F" wp14:editId="31B8CADA">
            <wp:extent cx="5400040" cy="4032885"/>
            <wp:effectExtent l="0" t="0" r="0" b="5715"/>
            <wp:docPr id="15939814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1401" name="Picture 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F451" w14:textId="4AFD326C" w:rsidR="002E7E9B" w:rsidRDefault="002E7E9B" w:rsidP="00FC5CF1">
      <w:pPr>
        <w:pStyle w:val="ListParagraph"/>
        <w:ind w:left="0"/>
        <w:rPr>
          <w:color w:val="E0E4EF" w:themeColor="text1" w:themeTint="1A"/>
        </w:rPr>
      </w:pPr>
      <w:bookmarkStart w:id="5" w:name="_APPENDIX"/>
      <w:bookmarkEnd w:id="5"/>
    </w:p>
    <w:p w14:paraId="5D26AF06" w14:textId="77777777" w:rsidR="001E15F2" w:rsidRDefault="001E15F2" w:rsidP="00FC5CF1">
      <w:pPr>
        <w:pStyle w:val="ListParagraph"/>
        <w:ind w:left="0"/>
        <w:rPr>
          <w:color w:val="E0E4EF" w:themeColor="text1" w:themeTint="1A"/>
        </w:rPr>
      </w:pPr>
    </w:p>
    <w:p w14:paraId="3015527F" w14:textId="4B27F759" w:rsidR="00FC5CF1" w:rsidRDefault="001E15F2" w:rsidP="001E15F2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>
        <w:rPr>
          <w:color w:val="E0E4EF" w:themeColor="text1" w:themeTint="1A"/>
        </w:rPr>
        <w:t xml:space="preserve">To </w:t>
      </w:r>
      <w:r w:rsidR="001B04BF">
        <w:rPr>
          <w:color w:val="E0E4EF" w:themeColor="text1" w:themeTint="1A"/>
        </w:rPr>
        <w:t>exit the program</w:t>
      </w:r>
      <w:r>
        <w:rPr>
          <w:color w:val="E0E4EF" w:themeColor="text1" w:themeTint="1A"/>
        </w:rPr>
        <w:t xml:space="preserve"> the use </w:t>
      </w:r>
      <w:r w:rsidRPr="00262369">
        <w:rPr>
          <w:color w:val="B1ED4A" w:themeColor="background1"/>
        </w:rPr>
        <w:t>Ct</w:t>
      </w:r>
      <w:r>
        <w:rPr>
          <w:color w:val="B1ED4A" w:themeColor="background1"/>
        </w:rPr>
        <w:t>r</w:t>
      </w:r>
      <w:r w:rsidRPr="00262369">
        <w:rPr>
          <w:color w:val="B1ED4A" w:themeColor="background1"/>
        </w:rPr>
        <w:t>l +</w:t>
      </w:r>
      <w:r>
        <w:rPr>
          <w:color w:val="B1ED4A" w:themeColor="background1"/>
        </w:rPr>
        <w:t xml:space="preserve"> c </w:t>
      </w:r>
    </w:p>
    <w:p w14:paraId="3D0A9965" w14:textId="77777777" w:rsidR="001E15F2" w:rsidRDefault="001E15F2" w:rsidP="00FC5CF1">
      <w:pPr>
        <w:pStyle w:val="ListParagraph"/>
        <w:ind w:left="0"/>
        <w:rPr>
          <w:color w:val="E0E4EF" w:themeColor="text1" w:themeTint="1A"/>
        </w:rPr>
      </w:pPr>
    </w:p>
    <w:p w14:paraId="5AAB8790" w14:textId="77777777" w:rsid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017C9148" w14:textId="3E5EB290" w:rsidR="00FC5CF1" w:rsidRDefault="008512C3" w:rsidP="00FC5CF1">
      <w:pPr>
        <w:pStyle w:val="ListParagraph"/>
        <w:ind w:left="0"/>
        <w:rPr>
          <w:color w:val="E0E4EF" w:themeColor="text1" w:themeTint="1A"/>
        </w:rPr>
      </w:pPr>
      <w:r>
        <w:rPr>
          <w:noProof/>
          <w:color w:val="E0E4EF" w:themeColor="text1" w:themeTint="1A"/>
        </w:rPr>
        <w:drawing>
          <wp:inline distT="0" distB="0" distL="0" distR="0" wp14:anchorId="51F502DF" wp14:editId="7EF9016E">
            <wp:extent cx="5400040" cy="525145"/>
            <wp:effectExtent l="0" t="0" r="0" b="8255"/>
            <wp:docPr id="490022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22585" name="Picture 49002258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3533" w14:textId="77777777" w:rsid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41ABA84A" w14:textId="77777777" w:rsid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7163FE27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241A0978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15E9F845" w14:textId="77777777" w:rsid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4BE620F8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568BA2E2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45F49B4E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5F52424A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53E3E92F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776AC596" w14:textId="08B8C399" w:rsidR="008512C3" w:rsidRDefault="008512C3" w:rsidP="008512C3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>
        <w:rPr>
          <w:color w:val="E0E4EF" w:themeColor="text1" w:themeTint="1A"/>
        </w:rPr>
        <w:lastRenderedPageBreak/>
        <w:t>To start type the drink you would like to have and the coins you are inserting.</w:t>
      </w:r>
    </w:p>
    <w:p w14:paraId="4ECC06E0" w14:textId="77777777" w:rsidR="008512C3" w:rsidRPr="008512C3" w:rsidRDefault="008512C3" w:rsidP="008512C3">
      <w:pPr>
        <w:pStyle w:val="ListParagraph"/>
        <w:ind w:left="360"/>
        <w:rPr>
          <w:color w:val="E0E4EF" w:themeColor="text1" w:themeTint="1A"/>
        </w:rPr>
      </w:pPr>
    </w:p>
    <w:p w14:paraId="42CAC46E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77DE86A6" w14:textId="1584A609" w:rsidR="00736702" w:rsidRDefault="008512C3" w:rsidP="00FC5CF1">
      <w:pPr>
        <w:pStyle w:val="ListParagraph"/>
        <w:ind w:left="0"/>
        <w:rPr>
          <w:color w:val="E0E4EF" w:themeColor="text1" w:themeTint="1A"/>
        </w:rPr>
      </w:pPr>
      <w:r>
        <w:rPr>
          <w:noProof/>
          <w:color w:val="E0E4EF" w:themeColor="text1" w:themeTint="1A"/>
        </w:rPr>
        <w:drawing>
          <wp:inline distT="0" distB="0" distL="0" distR="0" wp14:anchorId="1CE26ED4" wp14:editId="1E0FB697">
            <wp:extent cx="5400040" cy="4291330"/>
            <wp:effectExtent l="0" t="0" r="0" b="0"/>
            <wp:docPr id="11940103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10339" name="Picture 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9494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78B0B86B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1558AC98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4C7C3166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70002064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0452D4D0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3235045F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00C45EAC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608516C4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362ACE02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323FC664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54C7EA3F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01C2388E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0D5A2BAE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5F4DDE87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524E209C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04FC43D8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4E814A63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60EE5440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0645F54F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3BBE2FC6" w14:textId="77777777" w:rsidR="00BE61AF" w:rsidRDefault="00BE61AF" w:rsidP="00FC5CF1">
      <w:pPr>
        <w:pStyle w:val="ListParagraph"/>
        <w:ind w:left="0"/>
        <w:rPr>
          <w:color w:val="E0E4EF" w:themeColor="text1" w:themeTint="1A"/>
        </w:rPr>
      </w:pPr>
    </w:p>
    <w:p w14:paraId="5500995D" w14:textId="51D06436" w:rsidR="00BE61AF" w:rsidRDefault="00BE61AF" w:rsidP="00BE61AF">
      <w:pPr>
        <w:pStyle w:val="ListParagraph"/>
        <w:numPr>
          <w:ilvl w:val="0"/>
          <w:numId w:val="19"/>
        </w:numPr>
        <w:rPr>
          <w:color w:val="E0E4EF" w:themeColor="text1" w:themeTint="1A"/>
        </w:rPr>
      </w:pPr>
      <w:r>
        <w:rPr>
          <w:color w:val="E0E4EF" w:themeColor="text1" w:themeTint="1A"/>
        </w:rPr>
        <w:lastRenderedPageBreak/>
        <w:t>By typing “</w:t>
      </w:r>
      <w:r w:rsidRPr="00BE61AF">
        <w:rPr>
          <w:color w:val="B1ED4A" w:themeColor="background1"/>
        </w:rPr>
        <w:t>report</w:t>
      </w:r>
      <w:r>
        <w:rPr>
          <w:color w:val="E0E4EF" w:themeColor="text1" w:themeTint="1A"/>
        </w:rPr>
        <w:t>” we can access the statistics of the machine while typing “</w:t>
      </w:r>
      <w:r w:rsidRPr="00BE61AF">
        <w:rPr>
          <w:color w:val="B1ED4A" w:themeColor="background1"/>
        </w:rPr>
        <w:t>off</w:t>
      </w:r>
      <w:r>
        <w:rPr>
          <w:color w:val="E0E4EF" w:themeColor="text1" w:themeTint="1A"/>
        </w:rPr>
        <w:t>” it will turn off the machine.</w:t>
      </w:r>
    </w:p>
    <w:p w14:paraId="434DE482" w14:textId="7A9988F3" w:rsidR="00BE61AF" w:rsidRPr="00BE61AF" w:rsidRDefault="00BE61AF" w:rsidP="00BE61AF">
      <w:pPr>
        <w:rPr>
          <w:color w:val="E0E4EF" w:themeColor="text1" w:themeTint="1A"/>
        </w:rPr>
      </w:pPr>
      <w:r>
        <w:rPr>
          <w:noProof/>
          <w:color w:val="E0E4EF" w:themeColor="text1" w:themeTint="1A"/>
        </w:rPr>
        <w:drawing>
          <wp:inline distT="0" distB="0" distL="0" distR="0" wp14:anchorId="6F27CBA9" wp14:editId="31A7CD6C">
            <wp:extent cx="5400040" cy="4657090"/>
            <wp:effectExtent l="0" t="0" r="0" b="0"/>
            <wp:docPr id="747889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8981" name="Picture 747889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EC17" w14:textId="77777777" w:rsidR="00736702" w:rsidRDefault="00736702" w:rsidP="00FC5CF1">
      <w:pPr>
        <w:pStyle w:val="ListParagraph"/>
        <w:ind w:left="0"/>
        <w:rPr>
          <w:color w:val="E0E4EF" w:themeColor="text1" w:themeTint="1A"/>
        </w:rPr>
      </w:pPr>
    </w:p>
    <w:p w14:paraId="3822BE9D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58693A19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6145894F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0F9B9585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54B1AAAE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19DC90B8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0DC63681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34519620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44C0DA91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06E8640A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22950D6D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67C245CA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68E96C1D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0AC182F4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7D4590C3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24003A9E" w14:textId="77777777" w:rsidR="008512C3" w:rsidRDefault="008512C3" w:rsidP="00FC5CF1">
      <w:pPr>
        <w:pStyle w:val="ListParagraph"/>
        <w:ind w:left="0"/>
        <w:rPr>
          <w:color w:val="E0E4EF" w:themeColor="text1" w:themeTint="1A"/>
        </w:rPr>
      </w:pPr>
    </w:p>
    <w:p w14:paraId="4830F4B7" w14:textId="77777777" w:rsidR="00FC5CF1" w:rsidRPr="008101D0" w:rsidRDefault="00FC5CF1" w:rsidP="00FC5CF1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  <w:bookmarkStart w:id="6" w:name="_Toc179835639"/>
      <w:r w:rsidRPr="008101D0"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  <w:lastRenderedPageBreak/>
        <w:t>APPENDIX</w:t>
      </w:r>
      <w:bookmarkEnd w:id="6"/>
    </w:p>
    <w:p w14:paraId="1928D977" w14:textId="77777777" w:rsidR="00FC5CF1" w:rsidRPr="00E57433" w:rsidRDefault="00FC5CF1" w:rsidP="00FC5CF1"/>
    <w:p w14:paraId="4F2B5A8F" w14:textId="77777777" w:rsidR="00FC5CF1" w:rsidRDefault="00FC5CF1" w:rsidP="00FC5CF1">
      <w:pPr>
        <w:pStyle w:val="ListParagraph"/>
        <w:numPr>
          <w:ilvl w:val="0"/>
          <w:numId w:val="21"/>
        </w:numPr>
      </w:pPr>
      <w:hyperlink r:id="rId23" w:history="1">
        <w:r w:rsidRPr="000618FE">
          <w:rPr>
            <w:rStyle w:val="Hyperlink"/>
          </w:rPr>
          <w:t>https://www.python.org/</w:t>
        </w:r>
      </w:hyperlink>
    </w:p>
    <w:p w14:paraId="4D3DFFDB" w14:textId="77777777" w:rsidR="00FC5CF1" w:rsidRPr="00FC5CF1" w:rsidRDefault="00FC5CF1" w:rsidP="00FC5CF1">
      <w:pPr>
        <w:pStyle w:val="ListParagraph"/>
        <w:ind w:left="0"/>
        <w:rPr>
          <w:color w:val="E0E4EF" w:themeColor="text1" w:themeTint="1A"/>
        </w:rPr>
      </w:pPr>
    </w:p>
    <w:p w14:paraId="5E8D6194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70E54F9E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282C4CF9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4691A793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5CD6984E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2F9DC360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525D07F3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5606D975" w14:textId="77777777" w:rsidR="002E7E9B" w:rsidRDefault="002E7E9B" w:rsidP="001A6CAC">
      <w:pPr>
        <w:pStyle w:val="Heading1"/>
        <w:rPr>
          <w:rFonts w:ascii="Roboto" w:hAnsi="Roboto"/>
          <w:color w:val="E0E4EF" w:themeColor="text1" w:themeTint="1A"/>
          <w:sz w:val="44"/>
          <w:szCs w:val="44"/>
          <w14:glow w14:rad="63500">
            <w14:schemeClr w14:val="tx2">
              <w14:alpha w14:val="60000"/>
            </w14:schemeClr>
          </w14:glow>
        </w:rPr>
      </w:pPr>
    </w:p>
    <w:p w14:paraId="5FD131B9" w14:textId="77777777" w:rsidR="001A6CAC" w:rsidRDefault="001A6CAC" w:rsidP="001A6CAC"/>
    <w:p w14:paraId="776D6656" w14:textId="77777777" w:rsidR="002E7E9B" w:rsidRPr="001A6CAC" w:rsidRDefault="002E7E9B" w:rsidP="001A6CAC"/>
    <w:sectPr w:rsidR="002E7E9B" w:rsidRPr="001A6CAC" w:rsidSect="00230F31">
      <w:footerReference w:type="default" r:id="rId24"/>
      <w:pgSz w:w="11906" w:h="16838"/>
      <w:pgMar w:top="1417" w:right="1701" w:bottom="1417" w:left="1701" w:header="708" w:footer="708" w:gutter="0"/>
      <w:pgBorders w:display="firstPage" w:offsetFrom="page">
        <w:top w:val="single" w:sz="18" w:space="24" w:color="B1ED4A" w:themeColor="background1"/>
        <w:left w:val="single" w:sz="18" w:space="24" w:color="B1ED4A" w:themeColor="background1"/>
        <w:bottom w:val="single" w:sz="18" w:space="24" w:color="B1ED4A" w:themeColor="background1"/>
        <w:right w:val="single" w:sz="18" w:space="24" w:color="B1ED4A" w:themeColor="background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B0644" w14:textId="77777777" w:rsidR="002F441C" w:rsidRDefault="002F441C" w:rsidP="00E56F35">
      <w:pPr>
        <w:spacing w:after="0" w:line="240" w:lineRule="auto"/>
      </w:pPr>
      <w:r>
        <w:separator/>
      </w:r>
    </w:p>
  </w:endnote>
  <w:endnote w:type="continuationSeparator" w:id="0">
    <w:p w14:paraId="39F9227E" w14:textId="77777777" w:rsidR="002F441C" w:rsidRDefault="002F441C" w:rsidP="00E56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rbitron">
    <w:panose1 w:val="00000000000000000000"/>
    <w:charset w:val="00"/>
    <w:family w:val="auto"/>
    <w:pitch w:val="variable"/>
    <w:sig w:usb0="80000067" w:usb1="10000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3BB76" w14:textId="77777777" w:rsidR="003A3C24" w:rsidRPr="003A3C24" w:rsidRDefault="003A3C24">
    <w:pPr>
      <w:pStyle w:val="Footer"/>
      <w:jc w:val="center"/>
      <w:rPr>
        <w:caps/>
        <w:noProof/>
      </w:rPr>
    </w:pPr>
    <w:r w:rsidRPr="003A3C24">
      <w:rPr>
        <w:caps/>
      </w:rPr>
      <w:fldChar w:fldCharType="begin"/>
    </w:r>
    <w:r w:rsidRPr="003A3C24">
      <w:rPr>
        <w:caps/>
      </w:rPr>
      <w:instrText xml:space="preserve"> PAGE   \* MERGEFORMAT </w:instrText>
    </w:r>
    <w:r w:rsidRPr="003A3C24">
      <w:rPr>
        <w:caps/>
      </w:rPr>
      <w:fldChar w:fldCharType="separate"/>
    </w:r>
    <w:r w:rsidRPr="003A3C24">
      <w:rPr>
        <w:caps/>
        <w:noProof/>
      </w:rPr>
      <w:t>2</w:t>
    </w:r>
    <w:r w:rsidRPr="003A3C24">
      <w:rPr>
        <w:caps/>
        <w:noProof/>
      </w:rPr>
      <w:fldChar w:fldCharType="end"/>
    </w:r>
  </w:p>
  <w:p w14:paraId="6E4B953A" w14:textId="77777777" w:rsidR="003A3C24" w:rsidRDefault="003A3C24" w:rsidP="003A3C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8B1987" w14:textId="77777777" w:rsidR="002F441C" w:rsidRDefault="002F441C" w:rsidP="00E56F35">
      <w:pPr>
        <w:spacing w:after="0" w:line="240" w:lineRule="auto"/>
      </w:pPr>
      <w:r>
        <w:separator/>
      </w:r>
    </w:p>
  </w:footnote>
  <w:footnote w:type="continuationSeparator" w:id="0">
    <w:p w14:paraId="3ECE77B1" w14:textId="77777777" w:rsidR="002F441C" w:rsidRDefault="002F441C" w:rsidP="00E56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91BE9"/>
    <w:multiLevelType w:val="hybridMultilevel"/>
    <w:tmpl w:val="D01657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3C04E7"/>
    <w:multiLevelType w:val="hybridMultilevel"/>
    <w:tmpl w:val="7BEEC81C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6C0A89"/>
    <w:multiLevelType w:val="hybridMultilevel"/>
    <w:tmpl w:val="921A6E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D5996"/>
    <w:multiLevelType w:val="hybridMultilevel"/>
    <w:tmpl w:val="614615A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1636BB"/>
    <w:multiLevelType w:val="hybridMultilevel"/>
    <w:tmpl w:val="9EEADE0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9C616D3"/>
    <w:multiLevelType w:val="hybridMultilevel"/>
    <w:tmpl w:val="9DC0617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C4B0F52"/>
    <w:multiLevelType w:val="hybridMultilevel"/>
    <w:tmpl w:val="89EC8294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CE4F81"/>
    <w:multiLevelType w:val="multilevel"/>
    <w:tmpl w:val="BECC3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CD7D8A"/>
    <w:multiLevelType w:val="hybridMultilevel"/>
    <w:tmpl w:val="B5D2BCF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4950118"/>
    <w:multiLevelType w:val="hybridMultilevel"/>
    <w:tmpl w:val="3E884A1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9C19A7"/>
    <w:multiLevelType w:val="hybridMultilevel"/>
    <w:tmpl w:val="BCA6BF3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23B7115"/>
    <w:multiLevelType w:val="hybridMultilevel"/>
    <w:tmpl w:val="EF18EAD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34F3DFC"/>
    <w:multiLevelType w:val="hybridMultilevel"/>
    <w:tmpl w:val="9F702D7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8A46A0"/>
    <w:multiLevelType w:val="hybridMultilevel"/>
    <w:tmpl w:val="3F54E41E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F741D7B"/>
    <w:multiLevelType w:val="hybridMultilevel"/>
    <w:tmpl w:val="62642AC0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2A3761"/>
    <w:multiLevelType w:val="hybridMultilevel"/>
    <w:tmpl w:val="9F9C919A"/>
    <w:lvl w:ilvl="0" w:tplc="3008EBAC">
      <w:start w:val="1"/>
      <w:numFmt w:val="decimal"/>
      <w:lvlText w:val="%1."/>
      <w:lvlJc w:val="left"/>
      <w:pPr>
        <w:ind w:left="360" w:hanging="360"/>
      </w:pPr>
      <w:rPr>
        <w:rFonts w:hint="default"/>
        <w:color w:val="E0E4EF" w:themeColor="text1" w:themeTint="1A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7E91BA0"/>
    <w:multiLevelType w:val="multilevel"/>
    <w:tmpl w:val="DF16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211C6"/>
    <w:multiLevelType w:val="hybridMultilevel"/>
    <w:tmpl w:val="B764E956"/>
    <w:lvl w:ilvl="0" w:tplc="4AD648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E0E4EF" w:themeColor="text1" w:themeTint="1A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79969B3"/>
    <w:multiLevelType w:val="hybridMultilevel"/>
    <w:tmpl w:val="962C871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91C6839"/>
    <w:multiLevelType w:val="hybridMultilevel"/>
    <w:tmpl w:val="51D278E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9B5524"/>
    <w:multiLevelType w:val="hybridMultilevel"/>
    <w:tmpl w:val="FB80E276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09469974">
    <w:abstractNumId w:val="19"/>
  </w:num>
  <w:num w:numId="2" w16cid:durableId="987978853">
    <w:abstractNumId w:val="12"/>
  </w:num>
  <w:num w:numId="3" w16cid:durableId="411897293">
    <w:abstractNumId w:val="3"/>
  </w:num>
  <w:num w:numId="4" w16cid:durableId="1547329491">
    <w:abstractNumId w:val="20"/>
  </w:num>
  <w:num w:numId="5" w16cid:durableId="2065062393">
    <w:abstractNumId w:val="1"/>
  </w:num>
  <w:num w:numId="6" w16cid:durableId="1897932871">
    <w:abstractNumId w:val="13"/>
  </w:num>
  <w:num w:numId="7" w16cid:durableId="108814450">
    <w:abstractNumId w:val="10"/>
  </w:num>
  <w:num w:numId="8" w16cid:durableId="1881699028">
    <w:abstractNumId w:val="4"/>
  </w:num>
  <w:num w:numId="9" w16cid:durableId="259653782">
    <w:abstractNumId w:val="8"/>
  </w:num>
  <w:num w:numId="10" w16cid:durableId="900291741">
    <w:abstractNumId w:val="9"/>
  </w:num>
  <w:num w:numId="11" w16cid:durableId="1249342591">
    <w:abstractNumId w:val="0"/>
  </w:num>
  <w:num w:numId="12" w16cid:durableId="87123704">
    <w:abstractNumId w:val="2"/>
  </w:num>
  <w:num w:numId="13" w16cid:durableId="1600873920">
    <w:abstractNumId w:val="6"/>
  </w:num>
  <w:num w:numId="14" w16cid:durableId="1177845674">
    <w:abstractNumId w:val="14"/>
  </w:num>
  <w:num w:numId="15" w16cid:durableId="1373726011">
    <w:abstractNumId w:val="7"/>
  </w:num>
  <w:num w:numId="16" w16cid:durableId="838036190">
    <w:abstractNumId w:val="16"/>
  </w:num>
  <w:num w:numId="17" w16cid:durableId="916138308">
    <w:abstractNumId w:val="11"/>
  </w:num>
  <w:num w:numId="18" w16cid:durableId="1298103324">
    <w:abstractNumId w:val="5"/>
  </w:num>
  <w:num w:numId="19" w16cid:durableId="455027058">
    <w:abstractNumId w:val="15"/>
  </w:num>
  <w:num w:numId="20" w16cid:durableId="784008650">
    <w:abstractNumId w:val="17"/>
  </w:num>
  <w:num w:numId="21" w16cid:durableId="20913488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attachedTemplate r:id="rId1"/>
  <w:defaultTabStop w:val="720"/>
  <w:hyphenationZone w:val="425"/>
  <w:characterSpacingControl w:val="doNotCompress"/>
  <w:hdrShapeDefaults>
    <o:shapedefaults v:ext="edit" spidmax="2050">
      <o:colormru v:ext="edit" colors="#00464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4BF"/>
    <w:rsid w:val="00012E5D"/>
    <w:rsid w:val="000318FF"/>
    <w:rsid w:val="00050757"/>
    <w:rsid w:val="0005230F"/>
    <w:rsid w:val="000618FE"/>
    <w:rsid w:val="0007342D"/>
    <w:rsid w:val="000739AF"/>
    <w:rsid w:val="00075891"/>
    <w:rsid w:val="000C7F6E"/>
    <w:rsid w:val="00131627"/>
    <w:rsid w:val="00157887"/>
    <w:rsid w:val="00167F29"/>
    <w:rsid w:val="00171C27"/>
    <w:rsid w:val="0018419C"/>
    <w:rsid w:val="001A6CAC"/>
    <w:rsid w:val="001B04BF"/>
    <w:rsid w:val="001C1214"/>
    <w:rsid w:val="001E0F88"/>
    <w:rsid w:val="001E15F2"/>
    <w:rsid w:val="001F5FC3"/>
    <w:rsid w:val="00206906"/>
    <w:rsid w:val="00211294"/>
    <w:rsid w:val="00230F31"/>
    <w:rsid w:val="002506C9"/>
    <w:rsid w:val="00262369"/>
    <w:rsid w:val="0028552B"/>
    <w:rsid w:val="002B2B70"/>
    <w:rsid w:val="002E37D8"/>
    <w:rsid w:val="002E7E9B"/>
    <w:rsid w:val="002F441C"/>
    <w:rsid w:val="00313EA2"/>
    <w:rsid w:val="00320015"/>
    <w:rsid w:val="003258CD"/>
    <w:rsid w:val="003521E2"/>
    <w:rsid w:val="003524AC"/>
    <w:rsid w:val="00393C8D"/>
    <w:rsid w:val="003A3C24"/>
    <w:rsid w:val="003A6302"/>
    <w:rsid w:val="003D0447"/>
    <w:rsid w:val="003D51E3"/>
    <w:rsid w:val="004600B7"/>
    <w:rsid w:val="00475695"/>
    <w:rsid w:val="00494F25"/>
    <w:rsid w:val="004951B1"/>
    <w:rsid w:val="004A1456"/>
    <w:rsid w:val="004B281F"/>
    <w:rsid w:val="004F6219"/>
    <w:rsid w:val="0054193A"/>
    <w:rsid w:val="00547CA6"/>
    <w:rsid w:val="00571B00"/>
    <w:rsid w:val="00584236"/>
    <w:rsid w:val="005A27FB"/>
    <w:rsid w:val="005A2E06"/>
    <w:rsid w:val="005B135D"/>
    <w:rsid w:val="005B36DD"/>
    <w:rsid w:val="005C20EE"/>
    <w:rsid w:val="005D63A8"/>
    <w:rsid w:val="005D6451"/>
    <w:rsid w:val="005E2EAE"/>
    <w:rsid w:val="005F192F"/>
    <w:rsid w:val="005F2D38"/>
    <w:rsid w:val="00614AA7"/>
    <w:rsid w:val="00614CE0"/>
    <w:rsid w:val="006336CF"/>
    <w:rsid w:val="00645E0C"/>
    <w:rsid w:val="006A12F1"/>
    <w:rsid w:val="006A330B"/>
    <w:rsid w:val="006C678B"/>
    <w:rsid w:val="006F1306"/>
    <w:rsid w:val="00702C7D"/>
    <w:rsid w:val="007100BD"/>
    <w:rsid w:val="00736702"/>
    <w:rsid w:val="007409DC"/>
    <w:rsid w:val="0075132D"/>
    <w:rsid w:val="007714C9"/>
    <w:rsid w:val="0079153D"/>
    <w:rsid w:val="007A1210"/>
    <w:rsid w:val="00800C69"/>
    <w:rsid w:val="008101D0"/>
    <w:rsid w:val="008253B3"/>
    <w:rsid w:val="008512C3"/>
    <w:rsid w:val="0089748D"/>
    <w:rsid w:val="008B118F"/>
    <w:rsid w:val="008B12E7"/>
    <w:rsid w:val="0094676A"/>
    <w:rsid w:val="00946CE1"/>
    <w:rsid w:val="00975035"/>
    <w:rsid w:val="00992753"/>
    <w:rsid w:val="009D5A5A"/>
    <w:rsid w:val="00A43689"/>
    <w:rsid w:val="00A52D76"/>
    <w:rsid w:val="00A92D29"/>
    <w:rsid w:val="00A9505E"/>
    <w:rsid w:val="00AA7F39"/>
    <w:rsid w:val="00B14E91"/>
    <w:rsid w:val="00B235E9"/>
    <w:rsid w:val="00B57D59"/>
    <w:rsid w:val="00BA2A68"/>
    <w:rsid w:val="00BE61AF"/>
    <w:rsid w:val="00C21361"/>
    <w:rsid w:val="00C3490F"/>
    <w:rsid w:val="00C36D70"/>
    <w:rsid w:val="00C445DB"/>
    <w:rsid w:val="00C66364"/>
    <w:rsid w:val="00C961A1"/>
    <w:rsid w:val="00CE0C51"/>
    <w:rsid w:val="00CE7237"/>
    <w:rsid w:val="00D07B18"/>
    <w:rsid w:val="00D11803"/>
    <w:rsid w:val="00D36231"/>
    <w:rsid w:val="00D4083E"/>
    <w:rsid w:val="00D409D4"/>
    <w:rsid w:val="00D66F2A"/>
    <w:rsid w:val="00D7138E"/>
    <w:rsid w:val="00D72471"/>
    <w:rsid w:val="00D83558"/>
    <w:rsid w:val="00E0318B"/>
    <w:rsid w:val="00E039FB"/>
    <w:rsid w:val="00E538C3"/>
    <w:rsid w:val="00E56B34"/>
    <w:rsid w:val="00E56F35"/>
    <w:rsid w:val="00E74D8B"/>
    <w:rsid w:val="00E90A38"/>
    <w:rsid w:val="00EA0754"/>
    <w:rsid w:val="00EB3F7E"/>
    <w:rsid w:val="00EC644E"/>
    <w:rsid w:val="00EE76F7"/>
    <w:rsid w:val="00EF4F29"/>
    <w:rsid w:val="00EF7E01"/>
    <w:rsid w:val="00F1497C"/>
    <w:rsid w:val="00F15147"/>
    <w:rsid w:val="00F27294"/>
    <w:rsid w:val="00F73D8A"/>
    <w:rsid w:val="00FA061B"/>
    <w:rsid w:val="00FC5CF1"/>
    <w:rsid w:val="00FF035C"/>
    <w:rsid w:val="00FF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04649"/>
    </o:shapedefaults>
    <o:shapelayout v:ext="edit">
      <o:idmap v:ext="edit" data="2"/>
    </o:shapelayout>
  </w:shapeDefaults>
  <w:decimalSymbol w:val="."/>
  <w:listSeparator w:val=","/>
  <w14:docId w14:val="4EE3731C"/>
  <w15:chartTrackingRefBased/>
  <w15:docId w15:val="{7CAA1615-0421-460B-8298-5F9253930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1E3"/>
    <w:rPr>
      <w:rFonts w:ascii="Roboto" w:hAnsi="Roboto"/>
      <w:color w:val="FFFFFF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7CA6"/>
    <w:pPr>
      <w:keepNext/>
      <w:keepLines/>
      <w:spacing w:before="240" w:after="0"/>
      <w:outlineLvl w:val="0"/>
    </w:pPr>
    <w:rPr>
      <w:rFonts w:ascii="Segoe UI Semibold" w:eastAsiaTheme="majorEastAsia" w:hAnsi="Segoe UI Semibold" w:cstheme="majorBidi"/>
      <w:color w:val="B1ED4A" w:themeColor="background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CA6"/>
    <w:rPr>
      <w:rFonts w:ascii="Segoe UI Semibold" w:eastAsiaTheme="majorEastAsia" w:hAnsi="Segoe UI Semibold" w:cstheme="majorBidi"/>
      <w:color w:val="B1ED4A" w:themeColor="background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3C24"/>
    <w:pPr>
      <w:outlineLvl w:val="9"/>
    </w:pPr>
    <w:rPr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A3C2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3C24"/>
    <w:rPr>
      <w:color w:val="20FFFE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24"/>
    <w:rPr>
      <w:rFonts w:ascii="Roboto" w:hAnsi="Roboto"/>
      <w:color w:val="00FFAA"/>
    </w:rPr>
  </w:style>
  <w:style w:type="paragraph" w:styleId="Footer">
    <w:name w:val="footer"/>
    <w:basedOn w:val="Normal"/>
    <w:link w:val="FooterChar"/>
    <w:uiPriority w:val="99"/>
    <w:unhideWhenUsed/>
    <w:qFormat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24"/>
    <w:rPr>
      <w:rFonts w:ascii="Roboto" w:hAnsi="Roboto"/>
      <w:color w:val="00FFAA"/>
    </w:rPr>
  </w:style>
  <w:style w:type="paragraph" w:styleId="ListParagraph">
    <w:name w:val="List Paragraph"/>
    <w:basedOn w:val="Normal"/>
    <w:uiPriority w:val="34"/>
    <w:qFormat/>
    <w:rsid w:val="003524A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855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2369"/>
    <w:rPr>
      <w:color w:val="00FFAA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python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lip\Desktop\Templates\Template%20Hack%20the%20Box%20Python.dotx" TargetMode="External"/></Relationships>
</file>

<file path=word/theme/theme1.xml><?xml version="1.0" encoding="utf-8"?>
<a:theme xmlns:a="http://schemas.openxmlformats.org/drawingml/2006/main" name="Tema de Office">
  <a:themeElements>
    <a:clrScheme name="HackTheBox">
      <a:dk1>
        <a:srgbClr val="131926"/>
      </a:dk1>
      <a:lt1>
        <a:srgbClr val="B1ED4A"/>
      </a:lt1>
      <a:dk2>
        <a:srgbClr val="A6B1CB"/>
      </a:dk2>
      <a:lt2>
        <a:srgbClr val="303747"/>
      </a:lt2>
      <a:accent1>
        <a:srgbClr val="0C121E"/>
      </a:accent1>
      <a:accent2>
        <a:srgbClr val="00FFAA"/>
      </a:accent2>
      <a:accent3>
        <a:srgbClr val="00FFAA"/>
      </a:accent3>
      <a:accent4>
        <a:srgbClr val="00FFAA"/>
      </a:accent4>
      <a:accent5>
        <a:srgbClr val="00FFAA"/>
      </a:accent5>
      <a:accent6>
        <a:srgbClr val="00FFAA"/>
      </a:accent6>
      <a:hlink>
        <a:srgbClr val="20FFFE"/>
      </a:hlink>
      <a:folHlink>
        <a:srgbClr val="00FFA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A9CEF-57B9-468B-9659-CE189ACD6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Hack the Box Python</Template>
  <TotalTime>29</TotalTime>
  <Pages>12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Iglesias</dc:creator>
  <cp:keywords/>
  <dc:description/>
  <cp:lastModifiedBy>Felipe Martin Iglesias Garcia</cp:lastModifiedBy>
  <cp:revision>7</cp:revision>
  <cp:lastPrinted>2024-02-19T11:54:00Z</cp:lastPrinted>
  <dcterms:created xsi:type="dcterms:W3CDTF">2024-10-14T11:35:00Z</dcterms:created>
  <dcterms:modified xsi:type="dcterms:W3CDTF">2024-10-14T12:11:00Z</dcterms:modified>
</cp:coreProperties>
</file>